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BB619" w14:textId="63EA5BB4" w:rsidR="00E91607" w:rsidRDefault="004B4572" w:rsidP="00E91607">
      <w:pPr>
        <w:pStyle w:val="MpirisTitel2"/>
        <w:rPr>
          <w:b/>
          <w:bCs/>
        </w:rPr>
      </w:pPr>
      <w:r>
        <w:rPr>
          <w:b/>
          <w:bCs/>
        </w:rPr>
        <w:t>V</w:t>
      </w:r>
      <w:r w:rsidR="00E91607" w:rsidRPr="00E91607">
        <w:rPr>
          <w:b/>
          <w:bCs/>
        </w:rPr>
        <w:t>ragenlijst – Leerlingen Bakkerijonderwijs</w:t>
      </w:r>
    </w:p>
    <w:p w14:paraId="3F26C212" w14:textId="77777777" w:rsidR="004B4572" w:rsidRDefault="004B4572" w:rsidP="00E91607">
      <w:pPr>
        <w:pStyle w:val="MpirisTitel2"/>
        <w:rPr>
          <w:b/>
          <w:bCs/>
        </w:rPr>
      </w:pPr>
    </w:p>
    <w:p w14:paraId="2FEF4060" w14:textId="0F738372" w:rsidR="004B4572" w:rsidRDefault="004B4572" w:rsidP="00E91607">
      <w:pPr>
        <w:pStyle w:val="MpirisTitel2"/>
        <w:rPr>
          <w:b/>
          <w:bCs/>
        </w:rPr>
      </w:pPr>
      <w:r>
        <w:rPr>
          <w:b/>
          <w:bCs/>
        </w:rPr>
        <w:t>Inleiding</w:t>
      </w:r>
    </w:p>
    <w:p w14:paraId="65219076" w14:textId="5138CFDE" w:rsidR="00415009" w:rsidRDefault="0037002A" w:rsidP="00E91607">
      <w:pPr>
        <w:pStyle w:val="MpirisTitel2"/>
        <w:rPr>
          <w:rFonts w:ascii="Helvetica" w:hAnsi="Helvetica" w:cs="Helvetica"/>
          <w:color w:val="32363A"/>
          <w:sz w:val="27"/>
          <w:szCs w:val="27"/>
        </w:rPr>
      </w:pPr>
      <w:r w:rsidRPr="0007287E">
        <w:rPr>
          <w:rFonts w:ascii="Helvetica" w:hAnsi="Helvetica" w:cs="Helvetica"/>
          <w:color w:val="32363A"/>
          <w:sz w:val="27"/>
          <w:szCs w:val="27"/>
          <w:u w:val="single"/>
          <w:shd w:val="clear" w:color="auto" w:fill="FFFFFF"/>
        </w:rPr>
        <w:t>Dank:</w:t>
      </w:r>
      <w:r>
        <w:rPr>
          <w:rFonts w:ascii="Helvetica" w:hAnsi="Helvetica" w:cs="Helvetica"/>
          <w:color w:val="32363A"/>
          <w:sz w:val="27"/>
          <w:szCs w:val="27"/>
          <w:shd w:val="clear" w:color="auto" w:fill="FFFFFF"/>
        </w:rPr>
        <w:t xml:space="preserve"> </w:t>
      </w:r>
      <w:r w:rsidR="002E5966">
        <w:rPr>
          <w:rFonts w:ascii="Helvetica" w:hAnsi="Helvetica" w:cs="Helvetica"/>
          <w:color w:val="32363A"/>
          <w:sz w:val="27"/>
          <w:szCs w:val="27"/>
          <w:shd w:val="clear" w:color="auto" w:fill="FFFFFF"/>
        </w:rPr>
        <w:t xml:space="preserve">Hartelijk dank om </w:t>
      </w:r>
      <w:r w:rsidR="00415009">
        <w:rPr>
          <w:rFonts w:ascii="Helvetica" w:hAnsi="Helvetica" w:cs="Helvetica"/>
          <w:color w:val="32363A"/>
          <w:sz w:val="27"/>
          <w:szCs w:val="27"/>
          <w:shd w:val="clear" w:color="auto" w:fill="FFFFFF"/>
        </w:rPr>
        <w:t>tijd vrij te maken voor dit gesprek over uw keuze voor een bakkerijopleiding</w:t>
      </w:r>
      <w:r w:rsidR="002E5966">
        <w:rPr>
          <w:rFonts w:ascii="Helvetica" w:hAnsi="Helvetica" w:cs="Helvetica"/>
          <w:color w:val="32363A"/>
          <w:sz w:val="27"/>
          <w:szCs w:val="27"/>
          <w:shd w:val="clear" w:color="auto" w:fill="FFFFFF"/>
        </w:rPr>
        <w:t>.</w:t>
      </w:r>
      <w:r w:rsidR="002E5966">
        <w:rPr>
          <w:rFonts w:ascii="Helvetica" w:hAnsi="Helvetica" w:cs="Helvetica"/>
          <w:color w:val="32363A"/>
          <w:sz w:val="27"/>
          <w:szCs w:val="27"/>
        </w:rPr>
        <w:br/>
      </w:r>
      <w:r w:rsidRPr="0007287E">
        <w:rPr>
          <w:rFonts w:ascii="Helvetica" w:hAnsi="Helvetica" w:cs="Helvetica"/>
          <w:color w:val="32363A"/>
          <w:sz w:val="27"/>
          <w:szCs w:val="27"/>
          <w:u w:val="single"/>
        </w:rPr>
        <w:t>Context:</w:t>
      </w:r>
      <w:r>
        <w:rPr>
          <w:rFonts w:ascii="Helvetica" w:hAnsi="Helvetica" w:cs="Helvetica"/>
          <w:color w:val="32363A"/>
          <w:sz w:val="27"/>
          <w:szCs w:val="27"/>
        </w:rPr>
        <w:t xml:space="preserve"> </w:t>
      </w:r>
      <w:r w:rsidR="003A603D">
        <w:rPr>
          <w:rFonts w:ascii="Helvetica" w:hAnsi="Helvetica" w:cs="Helvetica"/>
          <w:color w:val="32363A"/>
          <w:sz w:val="27"/>
          <w:szCs w:val="27"/>
        </w:rPr>
        <w:t xml:space="preserve">Dit gesprek past in een onderzoek van </w:t>
      </w:r>
      <w:proofErr w:type="spellStart"/>
      <w:r w:rsidR="003A603D">
        <w:rPr>
          <w:rFonts w:ascii="Helvetica" w:hAnsi="Helvetica" w:cs="Helvetica"/>
          <w:color w:val="32363A"/>
          <w:sz w:val="27"/>
          <w:szCs w:val="27"/>
        </w:rPr>
        <w:t>Alimento</w:t>
      </w:r>
      <w:proofErr w:type="spellEnd"/>
      <w:r w:rsidR="006233F0">
        <w:rPr>
          <w:rFonts w:ascii="Helvetica" w:hAnsi="Helvetica" w:cs="Helvetica"/>
          <w:color w:val="32363A"/>
          <w:sz w:val="27"/>
          <w:szCs w:val="27"/>
        </w:rPr>
        <w:t>, het opleidingsfonds voor de voedingsnijverheid,</w:t>
      </w:r>
      <w:r w:rsidR="003A603D">
        <w:rPr>
          <w:rFonts w:ascii="Helvetica" w:hAnsi="Helvetica" w:cs="Helvetica"/>
          <w:color w:val="32363A"/>
          <w:sz w:val="27"/>
          <w:szCs w:val="27"/>
        </w:rPr>
        <w:t xml:space="preserve"> naar de redenen waarom jongeren wel of niet kiezen voor een bakkersopleiding en waarom ze al dan niet effectief in een bakkerij aan de slag gaan </w:t>
      </w:r>
      <w:r w:rsidR="004E4228">
        <w:rPr>
          <w:rFonts w:ascii="Helvetica" w:hAnsi="Helvetica" w:cs="Helvetica"/>
          <w:color w:val="32363A"/>
          <w:sz w:val="27"/>
          <w:szCs w:val="27"/>
        </w:rPr>
        <w:t>en blijven.</w:t>
      </w:r>
    </w:p>
    <w:p w14:paraId="54D33833" w14:textId="7D028D35" w:rsidR="0073623F" w:rsidRDefault="0007287E" w:rsidP="00E91607">
      <w:pPr>
        <w:pStyle w:val="MpirisTitel2"/>
        <w:rPr>
          <w:rFonts w:ascii="Helvetica" w:hAnsi="Helvetica" w:cs="Helvetica"/>
          <w:color w:val="32363A"/>
          <w:sz w:val="27"/>
          <w:szCs w:val="27"/>
        </w:rPr>
      </w:pPr>
      <w:r w:rsidRPr="0007287E">
        <w:rPr>
          <w:rFonts w:ascii="Helvetica" w:hAnsi="Helvetica" w:cs="Helvetica"/>
          <w:color w:val="32363A"/>
          <w:sz w:val="27"/>
          <w:szCs w:val="27"/>
          <w:u w:val="single"/>
        </w:rPr>
        <w:t>Uitvoerder:</w:t>
      </w:r>
      <w:r>
        <w:rPr>
          <w:rFonts w:ascii="Helvetica" w:hAnsi="Helvetica" w:cs="Helvetica"/>
          <w:color w:val="32363A"/>
          <w:sz w:val="27"/>
          <w:szCs w:val="27"/>
        </w:rPr>
        <w:t xml:space="preserve"> </w:t>
      </w:r>
      <w:r w:rsidR="004E4228">
        <w:rPr>
          <w:rFonts w:ascii="Helvetica" w:hAnsi="Helvetica" w:cs="Helvetica"/>
          <w:color w:val="32363A"/>
          <w:sz w:val="27"/>
          <w:szCs w:val="27"/>
        </w:rPr>
        <w:t>Mpiris – w</w:t>
      </w:r>
      <w:r w:rsidR="00684F5F">
        <w:rPr>
          <w:rFonts w:ascii="Helvetica" w:hAnsi="Helvetica" w:cs="Helvetica"/>
          <w:color w:val="32363A"/>
          <w:sz w:val="27"/>
          <w:szCs w:val="27"/>
        </w:rPr>
        <w:t>aar</w:t>
      </w:r>
      <w:r w:rsidR="004E4228">
        <w:rPr>
          <w:rFonts w:ascii="Helvetica" w:hAnsi="Helvetica" w:cs="Helvetica"/>
          <w:color w:val="32363A"/>
          <w:sz w:val="27"/>
          <w:szCs w:val="27"/>
        </w:rPr>
        <w:t xml:space="preserve"> ik als interviewer voor werk - staat als onderzoeksbureau in voor</w:t>
      </w:r>
      <w:r w:rsidR="0073623F">
        <w:rPr>
          <w:rFonts w:ascii="Helvetica" w:hAnsi="Helvetica" w:cs="Helvetica"/>
          <w:color w:val="32363A"/>
          <w:sz w:val="27"/>
          <w:szCs w:val="27"/>
        </w:rPr>
        <w:t xml:space="preserve"> de uitvoering van het onderzoek.</w:t>
      </w:r>
    </w:p>
    <w:p w14:paraId="40FC4B65" w14:textId="1DBCA421" w:rsidR="006233F0" w:rsidRDefault="0037002A" w:rsidP="00E91607">
      <w:pPr>
        <w:pStyle w:val="MpirisTitel2"/>
        <w:rPr>
          <w:rFonts w:ascii="Helvetica" w:hAnsi="Helvetica" w:cs="Helvetica"/>
          <w:color w:val="32363A"/>
          <w:sz w:val="27"/>
          <w:szCs w:val="27"/>
          <w:shd w:val="clear" w:color="auto" w:fill="FFFFFF"/>
        </w:rPr>
      </w:pPr>
      <w:r w:rsidRPr="0007287E">
        <w:rPr>
          <w:rFonts w:ascii="Helvetica" w:hAnsi="Helvetica" w:cs="Helvetica"/>
          <w:color w:val="32363A"/>
          <w:sz w:val="27"/>
          <w:szCs w:val="27"/>
          <w:u w:val="single"/>
        </w:rPr>
        <w:t>Doel studie:</w:t>
      </w:r>
      <w:r>
        <w:rPr>
          <w:rFonts w:ascii="Helvetica" w:hAnsi="Helvetica" w:cs="Helvetica"/>
          <w:color w:val="32363A"/>
          <w:sz w:val="27"/>
          <w:szCs w:val="27"/>
        </w:rPr>
        <w:t xml:space="preserve"> </w:t>
      </w:r>
      <w:r w:rsidR="0073623F">
        <w:rPr>
          <w:rFonts w:ascii="Helvetica" w:hAnsi="Helvetica" w:cs="Helvetica"/>
          <w:color w:val="32363A"/>
          <w:sz w:val="27"/>
          <w:szCs w:val="27"/>
        </w:rPr>
        <w:t xml:space="preserve">Via de studie wil de sector een beter zicht </w:t>
      </w:r>
      <w:r w:rsidR="0006426F">
        <w:rPr>
          <w:rFonts w:ascii="Helvetica" w:hAnsi="Helvetica" w:cs="Helvetica"/>
          <w:color w:val="32363A"/>
          <w:sz w:val="27"/>
          <w:szCs w:val="27"/>
        </w:rPr>
        <w:t>krijgen</w:t>
      </w:r>
      <w:r w:rsidR="0073623F">
        <w:rPr>
          <w:rFonts w:ascii="Helvetica" w:hAnsi="Helvetica" w:cs="Helvetica"/>
          <w:color w:val="32363A"/>
          <w:sz w:val="27"/>
          <w:szCs w:val="27"/>
        </w:rPr>
        <w:t xml:space="preserve"> op de factoren die bij de opleidings- en beroepskeuze spelen en </w:t>
      </w:r>
      <w:r w:rsidR="00181AE3">
        <w:rPr>
          <w:rFonts w:ascii="Helvetica" w:hAnsi="Helvetica" w:cs="Helvetica"/>
          <w:color w:val="32363A"/>
          <w:sz w:val="27"/>
          <w:szCs w:val="27"/>
        </w:rPr>
        <w:t xml:space="preserve">hoe </w:t>
      </w:r>
      <w:r w:rsidR="006233F0">
        <w:rPr>
          <w:rFonts w:ascii="Helvetica" w:hAnsi="Helvetica" w:cs="Helvetica"/>
          <w:color w:val="32363A"/>
          <w:sz w:val="27"/>
          <w:szCs w:val="27"/>
        </w:rPr>
        <w:t xml:space="preserve">ze </w:t>
      </w:r>
      <w:r w:rsidR="00181AE3">
        <w:rPr>
          <w:rFonts w:ascii="Helvetica" w:hAnsi="Helvetica" w:cs="Helvetica"/>
          <w:color w:val="32363A"/>
          <w:sz w:val="27"/>
          <w:szCs w:val="27"/>
        </w:rPr>
        <w:t xml:space="preserve">de aantrekkingskracht van </w:t>
      </w:r>
      <w:r w:rsidR="0006426F">
        <w:rPr>
          <w:rFonts w:ascii="Helvetica" w:hAnsi="Helvetica" w:cs="Helvetica"/>
          <w:color w:val="32363A"/>
          <w:sz w:val="27"/>
          <w:szCs w:val="27"/>
        </w:rPr>
        <w:t xml:space="preserve">de opleiding en het beroep </w:t>
      </w:r>
      <w:r w:rsidR="006233F0">
        <w:rPr>
          <w:rFonts w:ascii="Helvetica" w:hAnsi="Helvetica" w:cs="Helvetica"/>
          <w:color w:val="32363A"/>
          <w:sz w:val="27"/>
          <w:szCs w:val="27"/>
        </w:rPr>
        <w:t>kunnen vergroten,</w:t>
      </w:r>
      <w:r w:rsidR="002E5966">
        <w:rPr>
          <w:rFonts w:ascii="Helvetica" w:hAnsi="Helvetica" w:cs="Helvetica"/>
          <w:color w:val="32363A"/>
          <w:sz w:val="27"/>
          <w:szCs w:val="27"/>
        </w:rPr>
        <w:br/>
      </w:r>
    </w:p>
    <w:p w14:paraId="6F1CAA53" w14:textId="0D490B39" w:rsidR="00024312" w:rsidRDefault="0037002A" w:rsidP="00E91607">
      <w:pPr>
        <w:pStyle w:val="MpirisTitel2"/>
        <w:rPr>
          <w:rFonts w:ascii="Helvetica" w:hAnsi="Helvetica" w:cs="Helvetica"/>
          <w:color w:val="32363A"/>
          <w:sz w:val="27"/>
          <w:szCs w:val="27"/>
          <w:shd w:val="clear" w:color="auto" w:fill="FFFFFF"/>
        </w:rPr>
      </w:pPr>
      <w:r w:rsidRPr="0007287E">
        <w:rPr>
          <w:rFonts w:ascii="Helvetica" w:hAnsi="Helvetica" w:cs="Helvetica"/>
          <w:color w:val="32363A"/>
          <w:sz w:val="27"/>
          <w:szCs w:val="27"/>
          <w:u w:val="single"/>
          <w:shd w:val="clear" w:color="auto" w:fill="FFFFFF"/>
        </w:rPr>
        <w:t>Focus gesprek:</w:t>
      </w:r>
      <w:r>
        <w:rPr>
          <w:rFonts w:ascii="Helvetica" w:hAnsi="Helvetica" w:cs="Helvetica"/>
          <w:color w:val="32363A"/>
          <w:sz w:val="27"/>
          <w:szCs w:val="27"/>
          <w:shd w:val="clear" w:color="auto" w:fill="FFFFFF"/>
        </w:rPr>
        <w:t xml:space="preserve"> </w:t>
      </w:r>
      <w:r w:rsidR="00790506">
        <w:rPr>
          <w:rFonts w:ascii="Helvetica" w:hAnsi="Helvetica" w:cs="Helvetica"/>
          <w:color w:val="32363A"/>
          <w:sz w:val="27"/>
          <w:szCs w:val="27"/>
          <w:shd w:val="clear" w:color="auto" w:fill="FFFFFF"/>
        </w:rPr>
        <w:t>Tijdens dit gesprek wil ik vooral peilen naar waarom u bij een opleiding bakker bent terecht gekomen</w:t>
      </w:r>
      <w:r w:rsidR="00EA491F">
        <w:rPr>
          <w:rFonts w:ascii="Helvetica" w:hAnsi="Helvetica" w:cs="Helvetica"/>
          <w:color w:val="32363A"/>
          <w:sz w:val="27"/>
          <w:szCs w:val="27"/>
          <w:shd w:val="clear" w:color="auto" w:fill="FFFFFF"/>
        </w:rPr>
        <w:t xml:space="preserve">, naar uw tevredenheid over de opleiding en naar uw plannen na afstuderen. Het gesprek zal ongeveer 15 minuten duren. </w:t>
      </w:r>
    </w:p>
    <w:p w14:paraId="277E95BE" w14:textId="77777777" w:rsidR="00024312" w:rsidRDefault="00024312" w:rsidP="00E91607">
      <w:pPr>
        <w:pStyle w:val="MpirisTitel2"/>
        <w:rPr>
          <w:rFonts w:ascii="Helvetica" w:hAnsi="Helvetica" w:cs="Helvetica"/>
          <w:color w:val="32363A"/>
          <w:sz w:val="17"/>
          <w:szCs w:val="17"/>
          <w:shd w:val="clear" w:color="auto" w:fill="FFFFFF"/>
        </w:rPr>
      </w:pPr>
    </w:p>
    <w:p w14:paraId="067E467D" w14:textId="2683F204" w:rsidR="004B4572" w:rsidRPr="00E91607" w:rsidRDefault="0037002A" w:rsidP="00E91607">
      <w:pPr>
        <w:pStyle w:val="MpirisTitel2"/>
      </w:pPr>
      <w:r w:rsidRPr="0007287E">
        <w:rPr>
          <w:rFonts w:ascii="Helvetica" w:hAnsi="Helvetica" w:cs="Helvetica"/>
          <w:color w:val="32363A"/>
          <w:sz w:val="17"/>
          <w:szCs w:val="17"/>
          <w:u w:val="single"/>
          <w:shd w:val="clear" w:color="auto" w:fill="FFFFFF"/>
        </w:rPr>
        <w:t>Verwerking gegevens:</w:t>
      </w:r>
      <w:r>
        <w:rPr>
          <w:rFonts w:ascii="Helvetica" w:hAnsi="Helvetica" w:cs="Helvetica"/>
          <w:color w:val="32363A"/>
          <w:sz w:val="17"/>
          <w:szCs w:val="17"/>
          <w:shd w:val="clear" w:color="auto" w:fill="FFFFFF"/>
        </w:rPr>
        <w:t xml:space="preserve"> </w:t>
      </w:r>
      <w:proofErr w:type="spellStart"/>
      <w:r w:rsidR="00024312">
        <w:rPr>
          <w:rFonts w:ascii="Helvetica" w:hAnsi="Helvetica" w:cs="Helvetica"/>
          <w:color w:val="32363A"/>
          <w:sz w:val="17"/>
          <w:szCs w:val="17"/>
          <w:shd w:val="clear" w:color="auto" w:fill="FFFFFF"/>
        </w:rPr>
        <w:t>Alimento</w:t>
      </w:r>
      <w:proofErr w:type="spellEnd"/>
      <w:r w:rsidR="002E5966">
        <w:rPr>
          <w:rFonts w:ascii="Helvetica" w:hAnsi="Helvetica" w:cs="Helvetica"/>
          <w:color w:val="32363A"/>
          <w:sz w:val="17"/>
          <w:szCs w:val="17"/>
          <w:shd w:val="clear" w:color="auto" w:fill="FFFFFF"/>
        </w:rPr>
        <w:t xml:space="preserve"> behandelt </w:t>
      </w:r>
      <w:r w:rsidR="00024312">
        <w:rPr>
          <w:rFonts w:ascii="Helvetica" w:hAnsi="Helvetica" w:cs="Helvetica"/>
          <w:color w:val="32363A"/>
          <w:sz w:val="17"/>
          <w:szCs w:val="17"/>
          <w:shd w:val="clear" w:color="auto" w:fill="FFFFFF"/>
        </w:rPr>
        <w:t xml:space="preserve">uw </w:t>
      </w:r>
      <w:r w:rsidR="002E5966">
        <w:rPr>
          <w:rFonts w:ascii="Helvetica" w:hAnsi="Helvetica" w:cs="Helvetica"/>
          <w:color w:val="32363A"/>
          <w:sz w:val="17"/>
          <w:szCs w:val="17"/>
          <w:shd w:val="clear" w:color="auto" w:fill="FFFFFF"/>
        </w:rPr>
        <w:t xml:space="preserve">persoonsgegevens in overeenstemming met de Algemene Verordening Gegevensbescherming. Mpiris treedt in deze op als verwerker onder verantwoordelijkheid van </w:t>
      </w:r>
      <w:proofErr w:type="spellStart"/>
      <w:r w:rsidR="00024312">
        <w:rPr>
          <w:rFonts w:ascii="Helvetica" w:hAnsi="Helvetica" w:cs="Helvetica"/>
          <w:color w:val="32363A"/>
          <w:sz w:val="17"/>
          <w:szCs w:val="17"/>
          <w:shd w:val="clear" w:color="auto" w:fill="FFFFFF"/>
        </w:rPr>
        <w:t>Alimento</w:t>
      </w:r>
      <w:proofErr w:type="spellEnd"/>
      <w:r w:rsidR="002E5966">
        <w:rPr>
          <w:rFonts w:ascii="Helvetica" w:hAnsi="Helvetica" w:cs="Helvetica"/>
          <w:color w:val="32363A"/>
          <w:sz w:val="17"/>
          <w:szCs w:val="17"/>
          <w:shd w:val="clear" w:color="auto" w:fill="FFFFFF"/>
        </w:rPr>
        <w:t xml:space="preserve">. De gegevens die u via </w:t>
      </w:r>
      <w:r w:rsidR="00024312">
        <w:rPr>
          <w:rFonts w:ascii="Helvetica" w:hAnsi="Helvetica" w:cs="Helvetica"/>
          <w:color w:val="32363A"/>
          <w:sz w:val="17"/>
          <w:szCs w:val="17"/>
          <w:shd w:val="clear" w:color="auto" w:fill="FFFFFF"/>
        </w:rPr>
        <w:t>dit gesprek</w:t>
      </w:r>
      <w:r w:rsidR="002E5966">
        <w:rPr>
          <w:rFonts w:ascii="Helvetica" w:hAnsi="Helvetica" w:cs="Helvetica"/>
          <w:color w:val="32363A"/>
          <w:sz w:val="17"/>
          <w:szCs w:val="17"/>
          <w:shd w:val="clear" w:color="auto" w:fill="FFFFFF"/>
        </w:rPr>
        <w:t xml:space="preserve"> verstrekt zullen </w:t>
      </w:r>
      <w:r w:rsidR="0007287E">
        <w:rPr>
          <w:rFonts w:ascii="Helvetica" w:hAnsi="Helvetica" w:cs="Helvetica"/>
          <w:color w:val="32363A"/>
          <w:sz w:val="17"/>
          <w:szCs w:val="17"/>
          <w:shd w:val="clear" w:color="auto" w:fill="FFFFFF"/>
        </w:rPr>
        <w:t xml:space="preserve">anoniem verwerkt worden en </w:t>
      </w:r>
      <w:r w:rsidR="002E5966">
        <w:rPr>
          <w:rFonts w:ascii="Helvetica" w:hAnsi="Helvetica" w:cs="Helvetica"/>
          <w:color w:val="32363A"/>
          <w:sz w:val="17"/>
          <w:szCs w:val="17"/>
          <w:shd w:val="clear" w:color="auto" w:fill="FFFFFF"/>
        </w:rPr>
        <w:t xml:space="preserve">enkel gebruikt worden </w:t>
      </w:r>
      <w:r w:rsidR="0007287E">
        <w:rPr>
          <w:rFonts w:ascii="Helvetica" w:hAnsi="Helvetica" w:cs="Helvetica"/>
          <w:color w:val="32363A"/>
          <w:sz w:val="17"/>
          <w:szCs w:val="17"/>
          <w:shd w:val="clear" w:color="auto" w:fill="FFFFFF"/>
        </w:rPr>
        <w:t xml:space="preserve">voor dit onderzoek en </w:t>
      </w:r>
      <w:r w:rsidR="002E5966">
        <w:rPr>
          <w:rFonts w:ascii="Helvetica" w:hAnsi="Helvetica" w:cs="Helvetica"/>
          <w:color w:val="32363A"/>
          <w:sz w:val="17"/>
          <w:szCs w:val="17"/>
          <w:shd w:val="clear" w:color="auto" w:fill="FFFFFF"/>
        </w:rPr>
        <w:t xml:space="preserve">om de dienstverlening van </w:t>
      </w:r>
      <w:proofErr w:type="spellStart"/>
      <w:r w:rsidR="002F3055">
        <w:rPr>
          <w:rFonts w:ascii="Helvetica" w:hAnsi="Helvetica" w:cs="Helvetica"/>
          <w:color w:val="32363A"/>
          <w:sz w:val="17"/>
          <w:szCs w:val="17"/>
          <w:shd w:val="clear" w:color="auto" w:fill="FFFFFF"/>
        </w:rPr>
        <w:t>Alimento</w:t>
      </w:r>
      <w:proofErr w:type="spellEnd"/>
      <w:r w:rsidR="002F3055">
        <w:rPr>
          <w:rFonts w:ascii="Helvetica" w:hAnsi="Helvetica" w:cs="Helvetica"/>
          <w:color w:val="32363A"/>
          <w:sz w:val="17"/>
          <w:szCs w:val="17"/>
          <w:shd w:val="clear" w:color="auto" w:fill="FFFFFF"/>
        </w:rPr>
        <w:t xml:space="preserve"> </w:t>
      </w:r>
      <w:r w:rsidR="002E5966">
        <w:rPr>
          <w:rFonts w:ascii="Helvetica" w:hAnsi="Helvetica" w:cs="Helvetica"/>
          <w:color w:val="32363A"/>
          <w:sz w:val="17"/>
          <w:szCs w:val="17"/>
          <w:shd w:val="clear" w:color="auto" w:fill="FFFFFF"/>
        </w:rPr>
        <w:t>af te stemmen op de behoeften van de sector. Uw antwoorden zullen maximaal tot drie jaar na afloop van het project bewaard worden. Meer informatie over jouw rechten en privacy vind je </w:t>
      </w:r>
      <w:r w:rsidR="002F3055">
        <w:rPr>
          <w:rFonts w:ascii="Helvetica" w:hAnsi="Helvetica" w:cs="Helvetica"/>
          <w:color w:val="32363A"/>
          <w:sz w:val="17"/>
          <w:szCs w:val="17"/>
          <w:shd w:val="clear" w:color="auto" w:fill="FFFFFF"/>
        </w:rPr>
        <w:t xml:space="preserve"> op </w:t>
      </w:r>
      <w:r w:rsidRPr="0037002A">
        <w:rPr>
          <w:rFonts w:ascii="Helvetica" w:hAnsi="Helvetica" w:cs="Helvetica"/>
          <w:color w:val="32363A"/>
          <w:sz w:val="17"/>
          <w:szCs w:val="17"/>
          <w:shd w:val="clear" w:color="auto" w:fill="FFFFFF"/>
        </w:rPr>
        <w:t>https://www.alimento.be/nl/privacy-ipv</w:t>
      </w:r>
      <w:r w:rsidR="002E5966">
        <w:rPr>
          <w:rFonts w:ascii="Helvetica" w:hAnsi="Helvetica" w:cs="Helvetica"/>
          <w:color w:val="32363A"/>
          <w:sz w:val="17"/>
          <w:szCs w:val="17"/>
          <w:shd w:val="clear" w:color="auto" w:fill="FFFFFF"/>
        </w:rPr>
        <w:t>.</w:t>
      </w:r>
    </w:p>
    <w:p w14:paraId="35C08004" w14:textId="77777777" w:rsidR="00B755E1" w:rsidRDefault="00B755E1" w:rsidP="00E91607">
      <w:pPr>
        <w:pStyle w:val="MpirisTitel2"/>
      </w:pPr>
    </w:p>
    <w:p w14:paraId="23D370A9" w14:textId="0389A85C" w:rsidR="00D81A18" w:rsidRDefault="00D81A18" w:rsidP="00E91607">
      <w:pPr>
        <w:pStyle w:val="MpirisTitel2"/>
      </w:pPr>
      <w:r>
        <w:t>Datum</w:t>
      </w:r>
    </w:p>
    <w:p w14:paraId="24DCE000" w14:textId="67683CE2" w:rsidR="00D81A18" w:rsidRDefault="00D81A18" w:rsidP="00E91607">
      <w:pPr>
        <w:pStyle w:val="MpirisTitel2"/>
      </w:pPr>
      <w:r>
        <w:t>Interviewer:</w:t>
      </w:r>
    </w:p>
    <w:p w14:paraId="7F6B2C81" w14:textId="0E7D4D2C" w:rsidR="00D81A18" w:rsidRDefault="00D81A18" w:rsidP="00E91607">
      <w:pPr>
        <w:pStyle w:val="MpirisTitel2"/>
      </w:pPr>
      <w:r>
        <w:t>Gegevens respondent</w:t>
      </w:r>
    </w:p>
    <w:p w14:paraId="3C926562" w14:textId="7FB660C7" w:rsidR="00B755E1" w:rsidRDefault="00B755E1" w:rsidP="00E91607">
      <w:pPr>
        <w:pStyle w:val="MpirisTitel2"/>
      </w:pPr>
      <w:r>
        <w:t>(Naam)</w:t>
      </w:r>
    </w:p>
    <w:p w14:paraId="5CF785D2" w14:textId="14A490F3" w:rsidR="00B755E1" w:rsidRDefault="00B755E1" w:rsidP="00E91607">
      <w:pPr>
        <w:pStyle w:val="MpirisTitel2"/>
      </w:pPr>
      <w:r>
        <w:t>(Leeftijd)</w:t>
      </w:r>
    </w:p>
    <w:p w14:paraId="57DCD61C" w14:textId="77777777" w:rsidR="00D81A18" w:rsidRDefault="0007287E" w:rsidP="00E91607">
      <w:pPr>
        <w:pStyle w:val="MpirisTitel2"/>
      </w:pPr>
      <w:r>
        <w:t>(School</w:t>
      </w:r>
      <w:r w:rsidR="00D81A18">
        <w:t>)</w:t>
      </w:r>
    </w:p>
    <w:p w14:paraId="6BD9BF81" w14:textId="681A668B" w:rsidR="00B755E1" w:rsidRDefault="00B755E1" w:rsidP="00E91607">
      <w:pPr>
        <w:pStyle w:val="MpirisTitel2"/>
      </w:pPr>
      <w:r>
        <w:t>(Opleiding – jaar)</w:t>
      </w:r>
    </w:p>
    <w:p w14:paraId="59070D01" w14:textId="2483DF0B" w:rsidR="00B755E1" w:rsidRPr="00E91607" w:rsidRDefault="00B755E1" w:rsidP="00E91607">
      <w:pPr>
        <w:pStyle w:val="MpirisTitel2"/>
      </w:pPr>
      <w:r>
        <w:t>(</w:t>
      </w:r>
      <w:r w:rsidR="00BA5F51">
        <w:t>Geslacht)</w:t>
      </w:r>
    </w:p>
    <w:p w14:paraId="6748A182" w14:textId="77777777" w:rsidR="00E91607" w:rsidRPr="00E91607" w:rsidRDefault="00C01FAC" w:rsidP="00E91607">
      <w:pPr>
        <w:pStyle w:val="MpirisTitel2"/>
      </w:pPr>
      <w:r>
        <w:pict w14:anchorId="31BC45BE">
          <v:rect id="_x0000_i1025" style="width:0;height:1.5pt" o:hralign="center" o:hrstd="t" o:hr="t" fillcolor="#a0a0a0" stroked="f"/>
        </w:pict>
      </w:r>
    </w:p>
    <w:p w14:paraId="6868EAF1" w14:textId="77777777" w:rsidR="00E91607" w:rsidRPr="00E91607" w:rsidRDefault="00E91607" w:rsidP="00E91607">
      <w:pPr>
        <w:pStyle w:val="MpirisTitel2"/>
        <w:rPr>
          <w:b/>
          <w:bCs/>
        </w:rPr>
      </w:pPr>
      <w:r w:rsidRPr="00E91607">
        <w:rPr>
          <w:b/>
          <w:bCs/>
        </w:rPr>
        <w:lastRenderedPageBreak/>
        <w:t>1. Keuzemoment</w:t>
      </w:r>
    </w:p>
    <w:p w14:paraId="1C09FCEA" w14:textId="46DA436C" w:rsidR="00E91607" w:rsidRPr="00E91607" w:rsidRDefault="00E91607" w:rsidP="00E91607">
      <w:pPr>
        <w:pStyle w:val="MpirisTitel2"/>
        <w:numPr>
          <w:ilvl w:val="0"/>
          <w:numId w:val="11"/>
        </w:numPr>
      </w:pPr>
      <w:r w:rsidRPr="00E91607">
        <w:t>Wanneer heb je beslist om de opleiding bakkerij te volgen?</w:t>
      </w:r>
      <w:r w:rsidRPr="00E91607">
        <w:br/>
      </w:r>
      <w:r w:rsidRPr="00E91607">
        <w:rPr>
          <w:rFonts w:ascii="Segoe UI Symbol" w:hAnsi="Segoe UI Symbol" w:cs="Segoe UI Symbol"/>
        </w:rPr>
        <w:t>☐</w:t>
      </w:r>
      <w:r w:rsidRPr="00E91607">
        <w:t xml:space="preserve"> Tijdens een infosessie</w:t>
      </w:r>
      <w:r w:rsidR="00D81A18">
        <w:t>/opendeurdag</w:t>
      </w:r>
      <w:r w:rsidRPr="00E91607">
        <w:br/>
      </w:r>
      <w:r w:rsidRPr="00E91607">
        <w:rPr>
          <w:rFonts w:ascii="Segoe UI Symbol" w:hAnsi="Segoe UI Symbol" w:cs="Segoe UI Symbol"/>
        </w:rPr>
        <w:t>☐</w:t>
      </w:r>
      <w:r w:rsidRPr="00E91607">
        <w:t xml:space="preserve"> Na een gesprek met het CLB</w:t>
      </w:r>
      <w:r w:rsidRPr="00E91607">
        <w:br/>
      </w:r>
      <w:r w:rsidRPr="00E91607">
        <w:rPr>
          <w:rFonts w:ascii="Segoe UI Symbol" w:hAnsi="Segoe UI Symbol" w:cs="Segoe UI Symbol"/>
        </w:rPr>
        <w:t>☐</w:t>
      </w:r>
      <w:r w:rsidRPr="00E91607">
        <w:t xml:space="preserve"> Na een gesprek met ouders/familie</w:t>
      </w:r>
      <w:r w:rsidRPr="00E91607">
        <w:br/>
      </w:r>
      <w:r w:rsidRPr="00E91607">
        <w:rPr>
          <w:rFonts w:ascii="Segoe UI Symbol" w:hAnsi="Segoe UI Symbol" w:cs="Segoe UI Symbol"/>
        </w:rPr>
        <w:t>☐</w:t>
      </w:r>
      <w:r w:rsidRPr="00E91607">
        <w:t xml:space="preserve"> Na een stage-ervaring</w:t>
      </w:r>
      <w:r w:rsidRPr="00E91607">
        <w:br/>
      </w:r>
      <w:r w:rsidRPr="00E91607">
        <w:rPr>
          <w:rFonts w:ascii="Segoe UI Symbol" w:hAnsi="Segoe UI Symbol" w:cs="Segoe UI Symbol"/>
        </w:rPr>
        <w:t>☐</w:t>
      </w:r>
      <w:r w:rsidRPr="00E91607">
        <w:t xml:space="preserve"> Op een ander moment: </w:t>
      </w:r>
      <w:r w:rsidRPr="00E91607">
        <w:rPr>
          <w:rFonts w:cs="Lucida Sans Unicode"/>
        </w:rPr>
        <w:t>…</w:t>
      </w:r>
    </w:p>
    <w:p w14:paraId="46385CEC" w14:textId="5CABBBE1" w:rsidR="00E91607" w:rsidRPr="00E91607" w:rsidRDefault="00E91607" w:rsidP="00E91607">
      <w:pPr>
        <w:pStyle w:val="MpirisTitel2"/>
        <w:numPr>
          <w:ilvl w:val="0"/>
          <w:numId w:val="11"/>
        </w:numPr>
      </w:pPr>
      <w:r w:rsidRPr="00E91607">
        <w:t>Hoe oud was je toen ongeveer?</w:t>
      </w:r>
      <w:r w:rsidRPr="00E91607">
        <w:br/>
      </w:r>
      <w:r w:rsidRPr="00E91607">
        <w:rPr>
          <w:rFonts w:ascii="Segoe UI Symbol" w:hAnsi="Segoe UI Symbol" w:cs="Segoe UI Symbol"/>
        </w:rPr>
        <w:t>☐</w:t>
      </w:r>
      <w:r w:rsidRPr="00E91607">
        <w:t xml:space="preserve"> Jonger dan 12 jaar</w:t>
      </w:r>
      <w:r w:rsidR="00BE70B1">
        <w:t>/lagere school</w:t>
      </w:r>
      <w:r w:rsidRPr="00E91607">
        <w:br/>
      </w:r>
      <w:r w:rsidRPr="00E91607">
        <w:rPr>
          <w:rFonts w:ascii="Segoe UI Symbol" w:hAnsi="Segoe UI Symbol" w:cs="Segoe UI Symbol"/>
        </w:rPr>
        <w:t>☐</w:t>
      </w:r>
      <w:r w:rsidRPr="00E91607">
        <w:t xml:space="preserve"> 12</w:t>
      </w:r>
      <w:r w:rsidRPr="00E91607">
        <w:rPr>
          <w:rFonts w:cs="Lucida Sans Unicode"/>
        </w:rPr>
        <w:t>–</w:t>
      </w:r>
      <w:r w:rsidRPr="00E91607">
        <w:t>13 jaar</w:t>
      </w:r>
      <w:r w:rsidR="00BE70B1">
        <w:t>/eerste graad middelbaar</w:t>
      </w:r>
      <w:r w:rsidRPr="00E91607">
        <w:br/>
      </w:r>
      <w:r w:rsidRPr="00E91607">
        <w:rPr>
          <w:rFonts w:ascii="Segoe UI Symbol" w:hAnsi="Segoe UI Symbol" w:cs="Segoe UI Symbol"/>
        </w:rPr>
        <w:t>☐</w:t>
      </w:r>
      <w:r w:rsidRPr="00E91607">
        <w:t xml:space="preserve"> 14</w:t>
      </w:r>
      <w:r w:rsidRPr="00E91607">
        <w:rPr>
          <w:rFonts w:cs="Lucida Sans Unicode"/>
        </w:rPr>
        <w:t>–</w:t>
      </w:r>
      <w:r w:rsidRPr="00E91607">
        <w:t>15 jaar</w:t>
      </w:r>
      <w:r w:rsidR="00BE70B1">
        <w:t>/tweede graad middelbaar</w:t>
      </w:r>
      <w:r w:rsidRPr="00E91607">
        <w:br/>
      </w:r>
      <w:r w:rsidRPr="00E91607">
        <w:rPr>
          <w:rFonts w:ascii="Segoe UI Symbol" w:hAnsi="Segoe UI Symbol" w:cs="Segoe UI Symbol"/>
        </w:rPr>
        <w:t>☐</w:t>
      </w:r>
      <w:r w:rsidRPr="00E91607">
        <w:t xml:space="preserve"> 16 jaar of ouder</w:t>
      </w:r>
      <w:r w:rsidR="00BE70B1">
        <w:t>/derde graad middelbaar</w:t>
      </w:r>
    </w:p>
    <w:p w14:paraId="7B51A13F" w14:textId="77777777" w:rsidR="00E91607" w:rsidRPr="00C630FA" w:rsidRDefault="00E91607" w:rsidP="00E91607">
      <w:pPr>
        <w:pStyle w:val="MpirisTitel2"/>
        <w:numPr>
          <w:ilvl w:val="0"/>
          <w:numId w:val="11"/>
        </w:numPr>
        <w:rPr>
          <w:color w:val="BFBFBF" w:themeColor="background1" w:themeShade="BF"/>
        </w:rPr>
      </w:pPr>
      <w:r w:rsidRPr="00C630FA">
        <w:rPr>
          <w:color w:val="BFBFBF" w:themeColor="background1" w:themeShade="BF"/>
        </w:rPr>
        <w:t>Had je voldoende tijd om na te denken over je keuze?</w:t>
      </w:r>
      <w:r w:rsidRPr="00C630FA">
        <w:rPr>
          <w:color w:val="BFBFBF" w:themeColor="background1" w:themeShade="BF"/>
        </w:rPr>
        <w:br/>
      </w:r>
      <w:r w:rsidRPr="00C630FA">
        <w:rPr>
          <w:rFonts w:ascii="Segoe UI Symbol" w:hAnsi="Segoe UI Symbol" w:cs="Segoe UI Symbol"/>
          <w:color w:val="BFBFBF" w:themeColor="background1" w:themeShade="BF"/>
        </w:rPr>
        <w:t>☐</w:t>
      </w:r>
      <w:r w:rsidRPr="00C630FA">
        <w:rPr>
          <w:color w:val="BFBFBF" w:themeColor="background1" w:themeShade="BF"/>
        </w:rPr>
        <w:t xml:space="preserve"> Ja</w:t>
      </w:r>
      <w:r w:rsidRPr="00C630FA">
        <w:rPr>
          <w:color w:val="BFBFBF" w:themeColor="background1" w:themeShade="BF"/>
        </w:rPr>
        <w:br/>
      </w:r>
      <w:r w:rsidRPr="00C630FA">
        <w:rPr>
          <w:rFonts w:ascii="Segoe UI Symbol" w:hAnsi="Segoe UI Symbol" w:cs="Segoe UI Symbol"/>
          <w:color w:val="BFBFBF" w:themeColor="background1" w:themeShade="BF"/>
        </w:rPr>
        <w:t>☐</w:t>
      </w:r>
      <w:r w:rsidRPr="00C630FA">
        <w:rPr>
          <w:color w:val="BFBFBF" w:themeColor="background1" w:themeShade="BF"/>
        </w:rPr>
        <w:t xml:space="preserve"> Nee</w:t>
      </w:r>
      <w:r w:rsidRPr="00C630FA">
        <w:rPr>
          <w:color w:val="BFBFBF" w:themeColor="background1" w:themeShade="BF"/>
        </w:rPr>
        <w:br/>
        <w:t xml:space="preserve">Toelichting: </w:t>
      </w:r>
      <w:r w:rsidRPr="00C630FA">
        <w:rPr>
          <w:rFonts w:cs="Lucida Sans Unicode"/>
          <w:color w:val="BFBFBF" w:themeColor="background1" w:themeShade="BF"/>
        </w:rPr>
        <w:t>…</w:t>
      </w:r>
    </w:p>
    <w:p w14:paraId="05A3F416" w14:textId="77777777" w:rsidR="00E91607" w:rsidRPr="00E91607" w:rsidRDefault="00C01FAC" w:rsidP="00E91607">
      <w:pPr>
        <w:pStyle w:val="MpirisTitel2"/>
      </w:pPr>
      <w:r>
        <w:pict w14:anchorId="1ECC6A89">
          <v:rect id="_x0000_i1026" style="width:0;height:1.5pt" o:hralign="center" o:hrstd="t" o:hr="t" fillcolor="#a0a0a0" stroked="f"/>
        </w:pict>
      </w:r>
    </w:p>
    <w:p w14:paraId="7DD7AFC1" w14:textId="77777777" w:rsidR="00E91607" w:rsidRPr="00E91607" w:rsidRDefault="00E91607" w:rsidP="00E91607">
      <w:pPr>
        <w:pStyle w:val="MpirisTitel2"/>
        <w:rPr>
          <w:b/>
          <w:bCs/>
        </w:rPr>
      </w:pPr>
      <w:r w:rsidRPr="00E91607">
        <w:rPr>
          <w:b/>
          <w:bCs/>
        </w:rPr>
        <w:t>2. Alternatieve studierichtingen</w:t>
      </w:r>
    </w:p>
    <w:p w14:paraId="76D72FA8" w14:textId="77777777" w:rsidR="00BE70B1" w:rsidRDefault="00E91607" w:rsidP="00E91607">
      <w:pPr>
        <w:pStyle w:val="MpirisTitel2"/>
        <w:numPr>
          <w:ilvl w:val="0"/>
          <w:numId w:val="12"/>
        </w:numPr>
      </w:pPr>
      <w:r w:rsidRPr="00E91607">
        <w:t>Heb je ook andere studierichtingen overwogen?</w:t>
      </w:r>
      <w:r w:rsidRPr="00E91607">
        <w:br/>
      </w:r>
      <w:r w:rsidRPr="00E91607">
        <w:rPr>
          <w:rFonts w:ascii="Segoe UI Symbol" w:hAnsi="Segoe UI Symbol" w:cs="Segoe UI Symbol"/>
        </w:rPr>
        <w:t>☐</w:t>
      </w:r>
      <w:r w:rsidRPr="00E91607">
        <w:t xml:space="preserve"> Nee, ik heb niet echt alternatieven overwogen</w:t>
      </w:r>
      <w:r w:rsidRPr="00E91607">
        <w:br/>
      </w:r>
      <w:r w:rsidRPr="00E91607">
        <w:rPr>
          <w:rFonts w:ascii="Segoe UI Symbol" w:hAnsi="Segoe UI Symbol" w:cs="Segoe UI Symbol"/>
        </w:rPr>
        <w:t>☐</w:t>
      </w:r>
      <w:r w:rsidRPr="00E91607">
        <w:t xml:space="preserve"> Ja, ik twijfelde vooral tussen: </w:t>
      </w:r>
    </w:p>
    <w:p w14:paraId="1EFEF198" w14:textId="4DDFE611" w:rsidR="00392B60" w:rsidRDefault="00E91607" w:rsidP="00392B60">
      <w:pPr>
        <w:pStyle w:val="MpirisTitel2"/>
        <w:ind w:left="1080"/>
        <w:rPr>
          <w:rFonts w:cs="Lucida Sans Unicode"/>
        </w:rPr>
      </w:pPr>
      <w:r w:rsidRPr="00E91607">
        <w:rPr>
          <w:rFonts w:cs="Lucida Sans Unicode"/>
        </w:rPr>
        <w:t>…</w:t>
      </w:r>
      <w:r w:rsidR="00392B60">
        <w:rPr>
          <w:rFonts w:cs="Lucida Sans Unicode"/>
        </w:rPr>
        <w:t>………………………………..</w:t>
      </w:r>
    </w:p>
    <w:p w14:paraId="567E6F0E" w14:textId="223895F5" w:rsidR="00E91607" w:rsidRPr="00E91607" w:rsidRDefault="00392B60" w:rsidP="00392B60">
      <w:pPr>
        <w:pStyle w:val="MpirisTitel2"/>
        <w:ind w:left="1080"/>
      </w:pPr>
      <w:r>
        <w:rPr>
          <w:rFonts w:cs="Lucida Sans Unicode"/>
        </w:rPr>
        <w:t>………………………………….</w:t>
      </w:r>
      <w:r w:rsidR="00E91607" w:rsidRPr="00E91607">
        <w:t xml:space="preserve"> (max. 2 invullen)</w:t>
      </w:r>
    </w:p>
    <w:p w14:paraId="3423047D" w14:textId="77777777" w:rsidR="00392B60" w:rsidRDefault="00392B60">
      <w:pPr>
        <w:rPr>
          <w:rFonts w:ascii="Lucida Sans Unicode" w:eastAsiaTheme="majorEastAsia" w:hAnsi="Lucida Sans Unicode" w:cstheme="majorBidi"/>
          <w:sz w:val="26"/>
          <w:szCs w:val="26"/>
        </w:rPr>
      </w:pPr>
      <w:r>
        <w:br w:type="page"/>
      </w:r>
    </w:p>
    <w:p w14:paraId="4B775450" w14:textId="76FF1DB1" w:rsidR="00E91607" w:rsidRPr="00E91607" w:rsidRDefault="00C01FAC" w:rsidP="00E91607">
      <w:pPr>
        <w:pStyle w:val="MpirisTitel2"/>
      </w:pPr>
      <w:r>
        <w:lastRenderedPageBreak/>
        <w:pict w14:anchorId="231FBB73">
          <v:rect id="_x0000_i1027" style="width:0;height:1.5pt" o:hralign="center" o:hrstd="t" o:hr="t" fillcolor="#a0a0a0" stroked="f"/>
        </w:pict>
      </w:r>
    </w:p>
    <w:p w14:paraId="3BEA4DF1" w14:textId="77777777" w:rsidR="00E91607" w:rsidRPr="00E91607" w:rsidRDefault="00E91607" w:rsidP="00E91607">
      <w:pPr>
        <w:pStyle w:val="MpirisTitel2"/>
        <w:rPr>
          <w:b/>
          <w:bCs/>
        </w:rPr>
      </w:pPr>
      <w:r w:rsidRPr="00E91607">
        <w:rPr>
          <w:b/>
          <w:bCs/>
        </w:rPr>
        <w:t>3. Redenen om voor bakkerij te kiezen</w:t>
      </w:r>
    </w:p>
    <w:p w14:paraId="0C84E4CB" w14:textId="77777777" w:rsidR="00A3682C" w:rsidRDefault="00E91607" w:rsidP="00E91607">
      <w:pPr>
        <w:pStyle w:val="MpirisTitel2"/>
        <w:numPr>
          <w:ilvl w:val="0"/>
          <w:numId w:val="13"/>
        </w:numPr>
      </w:pPr>
      <w:r w:rsidRPr="00E91607">
        <w:t>Welke factoren speelden een belangrijke rol in jouw keuze? (meerdere antwoorden mogelijk)</w:t>
      </w:r>
      <w:r w:rsidRPr="00E91607">
        <w:br/>
      </w:r>
      <w:r w:rsidRPr="00E91607">
        <w:rPr>
          <w:rFonts w:ascii="Segoe UI Symbol" w:hAnsi="Segoe UI Symbol" w:cs="Segoe UI Symbol"/>
        </w:rPr>
        <w:t>☐</w:t>
      </w:r>
      <w:r w:rsidRPr="00E91607">
        <w:t xml:space="preserve"> Interesse/passie voor bakken</w:t>
      </w:r>
    </w:p>
    <w:p w14:paraId="4E017074" w14:textId="2159CB42" w:rsidR="00683829" w:rsidRDefault="00A3682C" w:rsidP="00A3682C">
      <w:pPr>
        <w:pStyle w:val="MpirisTitel2"/>
        <w:ind w:left="709"/>
      </w:pPr>
      <w:r w:rsidRPr="00E91607">
        <w:rPr>
          <w:rFonts w:ascii="Segoe UI Symbol" w:hAnsi="Segoe UI Symbol" w:cs="Segoe UI Symbol"/>
        </w:rPr>
        <w:t>☐</w:t>
      </w:r>
      <w:r w:rsidRPr="00E91607">
        <w:t xml:space="preserve"> </w:t>
      </w:r>
      <w:r>
        <w:t>Omdat het makkelijk leek/was</w:t>
      </w:r>
      <w:r w:rsidR="00E91607" w:rsidRPr="00E91607">
        <w:br/>
      </w:r>
      <w:r w:rsidR="00E91607" w:rsidRPr="00E91607">
        <w:rPr>
          <w:rFonts w:ascii="Segoe UI Symbol" w:hAnsi="Segoe UI Symbol" w:cs="Segoe UI Symbol"/>
        </w:rPr>
        <w:t>☐</w:t>
      </w:r>
      <w:r w:rsidR="00E91607" w:rsidRPr="00E91607">
        <w:t xml:space="preserve"> </w:t>
      </w:r>
      <w:r w:rsidR="00334DC1">
        <w:t>Toekomstperspectief (bv. werkzekerheid)</w:t>
      </w:r>
      <w:r w:rsidR="00E91607" w:rsidRPr="00E91607">
        <w:br/>
      </w:r>
      <w:r w:rsidR="00E91607" w:rsidRPr="00E91607">
        <w:rPr>
          <w:rFonts w:ascii="Segoe UI Symbol" w:hAnsi="Segoe UI Symbol" w:cs="Segoe UI Symbol"/>
        </w:rPr>
        <w:t>☐</w:t>
      </w:r>
      <w:r w:rsidR="00E91607" w:rsidRPr="00E91607">
        <w:t xml:space="preserve"> Advies van ouders/familie</w:t>
      </w:r>
      <w:r w:rsidR="00E91607" w:rsidRPr="00E91607">
        <w:br/>
      </w:r>
      <w:r w:rsidR="00E91607" w:rsidRPr="00E91607">
        <w:rPr>
          <w:rFonts w:ascii="Segoe UI Symbol" w:hAnsi="Segoe UI Symbol" w:cs="Segoe UI Symbol"/>
        </w:rPr>
        <w:t>☐</w:t>
      </w:r>
      <w:r w:rsidR="00E91607" w:rsidRPr="00E91607">
        <w:t xml:space="preserve"> Advies van leerkrachten/CLB</w:t>
      </w:r>
    </w:p>
    <w:p w14:paraId="7BE85C1C" w14:textId="543A6A25" w:rsidR="00E01A65" w:rsidRDefault="00596FF2" w:rsidP="00596FF2">
      <w:pPr>
        <w:pStyle w:val="MpirisTitel2"/>
        <w:ind w:left="709"/>
      </w:pPr>
      <w:r w:rsidRPr="00E91607">
        <w:rPr>
          <w:rFonts w:ascii="Segoe UI Symbol" w:hAnsi="Segoe UI Symbol" w:cs="Segoe UI Symbol"/>
        </w:rPr>
        <w:t>☐</w:t>
      </w:r>
      <w:r w:rsidRPr="00E91607">
        <w:t xml:space="preserve"> </w:t>
      </w:r>
      <w:r>
        <w:t>Keuze en steun van v</w:t>
      </w:r>
      <w:r w:rsidR="00683829">
        <w:t>rienden</w:t>
      </w:r>
      <w:r w:rsidR="00E91607" w:rsidRPr="00E91607">
        <w:br/>
      </w:r>
      <w:r w:rsidR="00E91607" w:rsidRPr="00E91607">
        <w:rPr>
          <w:rFonts w:ascii="Segoe UI Symbol" w:hAnsi="Segoe UI Symbol" w:cs="Segoe UI Symbol"/>
        </w:rPr>
        <w:t>☐</w:t>
      </w:r>
      <w:r w:rsidR="00E91607" w:rsidRPr="00E91607">
        <w:t xml:space="preserve"> Positieve ervaring tijdens </w:t>
      </w:r>
      <w:r w:rsidR="00683829">
        <w:t>kennismakingsmoment/opendeurdag</w:t>
      </w:r>
      <w:r w:rsidR="00E91607" w:rsidRPr="00E91607">
        <w:br/>
      </w:r>
      <w:r w:rsidR="00E91607" w:rsidRPr="00E91607">
        <w:rPr>
          <w:rFonts w:ascii="Segoe UI Symbol" w:hAnsi="Segoe UI Symbol" w:cs="Segoe UI Symbol"/>
        </w:rPr>
        <w:t>☐</w:t>
      </w:r>
      <w:r w:rsidR="00E91607" w:rsidRPr="00E91607">
        <w:t xml:space="preserve"> </w:t>
      </w:r>
      <w:r w:rsidR="000E4AB1">
        <w:t>Praktische redenen (nabijheid, intern</w:t>
      </w:r>
      <w:r w:rsidR="00E01A65">
        <w:t>aat …)</w:t>
      </w:r>
    </w:p>
    <w:p w14:paraId="26BCD7F7" w14:textId="4405FFB9" w:rsidR="00E91607" w:rsidRPr="00E91607" w:rsidRDefault="00E01A65" w:rsidP="00596FF2">
      <w:pPr>
        <w:pStyle w:val="MpirisTitel2"/>
        <w:ind w:left="709"/>
      </w:pPr>
      <w:r w:rsidRPr="00E91607">
        <w:rPr>
          <w:rFonts w:ascii="Segoe UI Symbol" w:hAnsi="Segoe UI Symbol" w:cs="Segoe UI Symbol"/>
        </w:rPr>
        <w:t>☐</w:t>
      </w:r>
      <w:r w:rsidRPr="00E91607">
        <w:t xml:space="preserve"> </w:t>
      </w:r>
      <w:r w:rsidR="00E91607" w:rsidRPr="00E91607">
        <w:t xml:space="preserve">Andere: </w:t>
      </w:r>
      <w:r w:rsidR="00E91607" w:rsidRPr="00E01A65">
        <w:t>…</w:t>
      </w:r>
    </w:p>
    <w:p w14:paraId="35B5E829" w14:textId="77777777" w:rsidR="00E91607" w:rsidRPr="00E91607" w:rsidRDefault="00C01FAC" w:rsidP="00E91607">
      <w:pPr>
        <w:pStyle w:val="MpirisTitel2"/>
      </w:pPr>
      <w:r>
        <w:pict w14:anchorId="1366EEAA">
          <v:rect id="_x0000_i1028" style="width:0;height:1.5pt" o:hralign="center" o:hrstd="t" o:hr="t" fillcolor="#a0a0a0" stroked="f"/>
        </w:pict>
      </w:r>
    </w:p>
    <w:p w14:paraId="1E984709" w14:textId="77777777" w:rsidR="00E91607" w:rsidRPr="00E91607" w:rsidRDefault="00E91607" w:rsidP="00E91607">
      <w:pPr>
        <w:pStyle w:val="MpirisTitel2"/>
        <w:rPr>
          <w:b/>
          <w:bCs/>
        </w:rPr>
      </w:pPr>
      <w:r w:rsidRPr="00E91607">
        <w:rPr>
          <w:b/>
          <w:bCs/>
        </w:rPr>
        <w:t>4. Redenen om andere opleidingen niet te kiezen</w:t>
      </w:r>
    </w:p>
    <w:p w14:paraId="4937F652" w14:textId="77777777" w:rsidR="007C24AC" w:rsidRDefault="00E91607" w:rsidP="00E91607">
      <w:pPr>
        <w:pStyle w:val="MpirisTitel2"/>
        <w:numPr>
          <w:ilvl w:val="0"/>
          <w:numId w:val="14"/>
        </w:numPr>
      </w:pPr>
      <w:r w:rsidRPr="00E91607">
        <w:t>Welke factoren speelden mee in je beslissing om andere richtingen niet te kiezen? (meerdere antwoorden mogelijk)</w:t>
      </w:r>
      <w:r w:rsidRPr="00E91607">
        <w:br/>
      </w:r>
      <w:r w:rsidRPr="00E91607">
        <w:rPr>
          <w:rFonts w:ascii="Segoe UI Symbol" w:hAnsi="Segoe UI Symbol" w:cs="Segoe UI Symbol"/>
        </w:rPr>
        <w:t>☐</w:t>
      </w:r>
      <w:r w:rsidRPr="00E91607">
        <w:t xml:space="preserve"> Minder interesse in d</w:t>
      </w:r>
      <w:r w:rsidR="004D2CFD">
        <w:t>e inhoud</w:t>
      </w:r>
      <w:r w:rsidRPr="00E91607">
        <w:br/>
      </w:r>
      <w:r w:rsidRPr="00E91607">
        <w:rPr>
          <w:rFonts w:ascii="Segoe UI Symbol" w:hAnsi="Segoe UI Symbol" w:cs="Segoe UI Symbol"/>
        </w:rPr>
        <w:t>☐</w:t>
      </w:r>
      <w:r w:rsidRPr="00E91607">
        <w:t xml:space="preserve"> Te moeilijk</w:t>
      </w:r>
      <w:r w:rsidRPr="00E91607">
        <w:br/>
      </w:r>
      <w:r w:rsidRPr="00E91607">
        <w:rPr>
          <w:rFonts w:ascii="Segoe UI Symbol" w:hAnsi="Segoe UI Symbol" w:cs="Segoe UI Symbol"/>
        </w:rPr>
        <w:t>☐</w:t>
      </w:r>
      <w:r w:rsidRPr="00E91607">
        <w:t xml:space="preserve"> Minder toekomstperspectief</w:t>
      </w:r>
      <w:r w:rsidRPr="00E91607">
        <w:br/>
      </w:r>
      <w:r w:rsidRPr="00E91607">
        <w:rPr>
          <w:rFonts w:ascii="Segoe UI Symbol" w:hAnsi="Segoe UI Symbol" w:cs="Segoe UI Symbol"/>
        </w:rPr>
        <w:t>☐</w:t>
      </w:r>
      <w:r w:rsidRPr="00E91607">
        <w:t xml:space="preserve"> Advies van ouders/familie</w:t>
      </w:r>
      <w:r w:rsidRPr="00E91607">
        <w:br/>
      </w:r>
      <w:r w:rsidRPr="00E91607">
        <w:rPr>
          <w:rFonts w:ascii="Segoe UI Symbol" w:hAnsi="Segoe UI Symbol" w:cs="Segoe UI Symbol"/>
        </w:rPr>
        <w:t>☐</w:t>
      </w:r>
      <w:r w:rsidRPr="00E91607">
        <w:t xml:space="preserve"> Advies van leerkrachten/CLB</w:t>
      </w:r>
      <w:r w:rsidRPr="00E91607">
        <w:br/>
      </w:r>
      <w:r w:rsidRPr="00E91607">
        <w:rPr>
          <w:rFonts w:ascii="Segoe UI Symbol" w:hAnsi="Segoe UI Symbol" w:cs="Segoe UI Symbol"/>
        </w:rPr>
        <w:t>☐</w:t>
      </w:r>
      <w:r w:rsidRPr="00E91607">
        <w:t xml:space="preserve"> </w:t>
      </w:r>
      <w:r w:rsidR="007C24AC">
        <w:t>Keuze en ontbreken van steun van vrienden</w:t>
      </w:r>
    </w:p>
    <w:p w14:paraId="60BF6D8A" w14:textId="09B90211" w:rsidR="006727FC" w:rsidRDefault="00833676" w:rsidP="00C6425F">
      <w:pPr>
        <w:pStyle w:val="MpirisTitel2"/>
        <w:ind w:left="709" w:right="-142"/>
      </w:pPr>
      <w:r w:rsidRPr="00E91607">
        <w:rPr>
          <w:rFonts w:ascii="Segoe UI Symbol" w:hAnsi="Segoe UI Symbol" w:cs="Segoe UI Symbol"/>
        </w:rPr>
        <w:t>☐</w:t>
      </w:r>
      <w:r w:rsidR="00C6425F">
        <w:rPr>
          <w:rFonts w:ascii="Segoe UI Symbol" w:hAnsi="Segoe UI Symbol" w:cs="Segoe UI Symbol"/>
        </w:rPr>
        <w:t xml:space="preserve"> </w:t>
      </w:r>
      <w:r w:rsidR="006727FC">
        <w:t>Negatieve ervaring tijdens kennismakingsmoment/opendeurdag</w:t>
      </w:r>
    </w:p>
    <w:p w14:paraId="59D98009" w14:textId="7827E3D1" w:rsidR="00833676" w:rsidRDefault="00833676" w:rsidP="00833676">
      <w:pPr>
        <w:pStyle w:val="MpirisTitel2"/>
        <w:ind w:left="709"/>
      </w:pPr>
      <w:r w:rsidRPr="00E91607">
        <w:rPr>
          <w:rFonts w:ascii="Segoe UI Symbol" w:hAnsi="Segoe UI Symbol" w:cs="Segoe UI Symbol"/>
        </w:rPr>
        <w:t>☐</w:t>
      </w:r>
      <w:r w:rsidR="006727FC">
        <w:t xml:space="preserve">Praktische redenen (bereikbaarheid, </w:t>
      </w:r>
      <w:r>
        <w:t>kostprijs,</w:t>
      </w:r>
    </w:p>
    <w:p w14:paraId="52E9EB73" w14:textId="47312302" w:rsidR="00E91607" w:rsidRPr="00E91607" w:rsidRDefault="00833676" w:rsidP="00833676">
      <w:pPr>
        <w:pStyle w:val="MpirisTitel2"/>
        <w:ind w:left="709"/>
      </w:pPr>
      <w:r w:rsidRPr="00E91607">
        <w:rPr>
          <w:rFonts w:ascii="Segoe UI Symbol" w:hAnsi="Segoe UI Symbol" w:cs="Segoe UI Symbol"/>
        </w:rPr>
        <w:t>☐</w:t>
      </w:r>
      <w:r w:rsidR="00E91607" w:rsidRPr="00E91607">
        <w:t xml:space="preserve">Andere: </w:t>
      </w:r>
      <w:r w:rsidR="00E91607" w:rsidRPr="00E91607">
        <w:rPr>
          <w:rFonts w:cs="Lucida Sans Unicode"/>
        </w:rPr>
        <w:t>…</w:t>
      </w:r>
    </w:p>
    <w:p w14:paraId="6B9E283B" w14:textId="77777777" w:rsidR="00392B60" w:rsidRDefault="00392B60">
      <w:pPr>
        <w:rPr>
          <w:rFonts w:ascii="Lucida Sans Unicode" w:eastAsiaTheme="majorEastAsia" w:hAnsi="Lucida Sans Unicode" w:cstheme="majorBidi"/>
          <w:sz w:val="26"/>
          <w:szCs w:val="26"/>
        </w:rPr>
      </w:pPr>
      <w:r>
        <w:br w:type="page"/>
      </w:r>
    </w:p>
    <w:p w14:paraId="72FA8A0B" w14:textId="3E700C8C" w:rsidR="00E91607" w:rsidRPr="00E91607" w:rsidRDefault="00C01FAC" w:rsidP="00E91607">
      <w:pPr>
        <w:pStyle w:val="MpirisTitel2"/>
      </w:pPr>
      <w:r>
        <w:lastRenderedPageBreak/>
        <w:pict w14:anchorId="6EDEB8F6">
          <v:rect id="_x0000_i1029" style="width:0;height:1.5pt" o:hralign="center" o:hrstd="t" o:hr="t" fillcolor="#a0a0a0" stroked="f"/>
        </w:pict>
      </w:r>
    </w:p>
    <w:p w14:paraId="108EBE16" w14:textId="77777777" w:rsidR="00E91607" w:rsidRPr="00E91607" w:rsidRDefault="00E91607" w:rsidP="00E91607">
      <w:pPr>
        <w:pStyle w:val="MpirisTitel2"/>
        <w:rPr>
          <w:b/>
          <w:bCs/>
        </w:rPr>
      </w:pPr>
      <w:r w:rsidRPr="00E91607">
        <w:rPr>
          <w:b/>
          <w:bCs/>
        </w:rPr>
        <w:t>5. Tevredenheid</w:t>
      </w:r>
    </w:p>
    <w:p w14:paraId="4F1F0FA8" w14:textId="77777777" w:rsidR="00E91607" w:rsidRPr="00E91607" w:rsidRDefault="00E91607" w:rsidP="00E91607">
      <w:pPr>
        <w:pStyle w:val="MpirisTitel2"/>
        <w:numPr>
          <w:ilvl w:val="0"/>
          <w:numId w:val="15"/>
        </w:numPr>
      </w:pPr>
      <w:r w:rsidRPr="00E91607">
        <w:t>Hoe tevreden ben je met je opleidingskeuze?</w:t>
      </w:r>
      <w:r w:rsidRPr="00E91607">
        <w:br/>
        <w:t>(schaal 1 = helemaal niet tevreden, 10 = zeer tevreden) → Score: …</w:t>
      </w:r>
    </w:p>
    <w:p w14:paraId="75A88CAD" w14:textId="3EA91AEE" w:rsidR="00E91607" w:rsidRDefault="00E91607" w:rsidP="00E91607">
      <w:pPr>
        <w:pStyle w:val="MpirisTitel2"/>
        <w:numPr>
          <w:ilvl w:val="0"/>
          <w:numId w:val="15"/>
        </w:numPr>
      </w:pPr>
      <w:r w:rsidRPr="00E91607">
        <w:t>Zou je opnieuw voor bakkerij kiezen?</w:t>
      </w:r>
      <w:r w:rsidRPr="00E91607">
        <w:br/>
      </w:r>
      <w:r w:rsidRPr="00E91607">
        <w:rPr>
          <w:rFonts w:ascii="Segoe UI Symbol" w:hAnsi="Segoe UI Symbol" w:cs="Segoe UI Symbol"/>
        </w:rPr>
        <w:t>☐</w:t>
      </w:r>
      <w:r w:rsidRPr="00E91607">
        <w:t xml:space="preserve"> </w:t>
      </w:r>
      <w:r w:rsidR="00231D96">
        <w:t>Zeker niet</w:t>
      </w:r>
      <w:r w:rsidRPr="00E91607">
        <w:br/>
      </w:r>
      <w:r w:rsidRPr="00E91607">
        <w:rPr>
          <w:rFonts w:ascii="Segoe UI Symbol" w:hAnsi="Segoe UI Symbol" w:cs="Segoe UI Symbol"/>
        </w:rPr>
        <w:t>☐</w:t>
      </w:r>
      <w:r w:rsidRPr="00E91607">
        <w:t xml:space="preserve"> </w:t>
      </w:r>
      <w:r w:rsidR="00231D96">
        <w:t>Wellicht niet</w:t>
      </w:r>
      <w:r w:rsidRPr="00E91607">
        <w:br/>
      </w:r>
      <w:r w:rsidRPr="00E91607">
        <w:rPr>
          <w:rFonts w:ascii="Segoe UI Symbol" w:hAnsi="Segoe UI Symbol" w:cs="Segoe UI Symbol"/>
        </w:rPr>
        <w:t>☐</w:t>
      </w:r>
      <w:r w:rsidRPr="00E91607">
        <w:t xml:space="preserve"> Neutraal</w:t>
      </w:r>
      <w:r w:rsidRPr="00E91607">
        <w:br/>
      </w:r>
      <w:r w:rsidRPr="00E91607">
        <w:rPr>
          <w:rFonts w:ascii="Segoe UI Symbol" w:hAnsi="Segoe UI Symbol" w:cs="Segoe UI Symbol"/>
        </w:rPr>
        <w:t>☐</w:t>
      </w:r>
      <w:r w:rsidRPr="00E91607">
        <w:t xml:space="preserve"> </w:t>
      </w:r>
      <w:r w:rsidR="00231D96">
        <w:t>Wellicht wel</w:t>
      </w:r>
      <w:r w:rsidRPr="00E91607">
        <w:br/>
      </w:r>
      <w:r w:rsidRPr="00E91607">
        <w:rPr>
          <w:rFonts w:ascii="Segoe UI Symbol" w:hAnsi="Segoe UI Symbol" w:cs="Segoe UI Symbol"/>
        </w:rPr>
        <w:t>☐</w:t>
      </w:r>
      <w:r w:rsidRPr="00E91607">
        <w:t xml:space="preserve"> </w:t>
      </w:r>
      <w:r w:rsidR="00231D96">
        <w:t>Zeker en vast</w:t>
      </w:r>
    </w:p>
    <w:p w14:paraId="4D8674A7" w14:textId="09423900" w:rsidR="009419F7" w:rsidRDefault="00231D96" w:rsidP="00E91607">
      <w:pPr>
        <w:pStyle w:val="MpirisTitel2"/>
        <w:numPr>
          <w:ilvl w:val="0"/>
          <w:numId w:val="15"/>
        </w:numPr>
      </w:pPr>
      <w:r>
        <w:t>Indien ‘Zeker niet’, ‘Wellicht niet’: Waarom zou je een andere keuze maken?</w:t>
      </w:r>
      <w:r w:rsidR="00CC7A94">
        <w:t xml:space="preserve"> (meerdere keuzes mogelijk)</w:t>
      </w:r>
    </w:p>
    <w:p w14:paraId="7C1F87F4" w14:textId="7C296FFA" w:rsidR="00231D96" w:rsidRDefault="002C0753" w:rsidP="00231D96">
      <w:pPr>
        <w:pStyle w:val="MpirisTitel2"/>
        <w:ind w:left="720"/>
      </w:pPr>
      <w:r w:rsidRPr="00E91607">
        <w:rPr>
          <w:rFonts w:ascii="Segoe UI Symbol" w:hAnsi="Segoe UI Symbol" w:cs="Segoe UI Symbol"/>
        </w:rPr>
        <w:t>☐</w:t>
      </w:r>
      <w:r w:rsidRPr="00E91607">
        <w:t xml:space="preserve"> </w:t>
      </w:r>
      <w:r w:rsidR="00827BE4">
        <w:t>Mijn ervaring van de opleiding komt niet overeen met mijn verwachting</w:t>
      </w:r>
      <w:r w:rsidR="00CC7A94">
        <w:t>, nl….</w:t>
      </w:r>
    </w:p>
    <w:p w14:paraId="01D23E05" w14:textId="58B8F4F1" w:rsidR="00827BE4" w:rsidRDefault="002C0753" w:rsidP="00231D96">
      <w:pPr>
        <w:pStyle w:val="MpirisTitel2"/>
        <w:ind w:left="720"/>
      </w:pPr>
      <w:r w:rsidRPr="00E91607">
        <w:rPr>
          <w:rFonts w:ascii="Segoe UI Symbol" w:hAnsi="Segoe UI Symbol" w:cs="Segoe UI Symbol"/>
        </w:rPr>
        <w:t>☐</w:t>
      </w:r>
      <w:r w:rsidRPr="00E91607">
        <w:t xml:space="preserve"> </w:t>
      </w:r>
      <w:r w:rsidR="00827BE4">
        <w:t xml:space="preserve">Mijn </w:t>
      </w:r>
      <w:r w:rsidR="002E52F7">
        <w:t>huidig zicht op de beroepsperspectieven komt niet overeen met mijn verwachtingen</w:t>
      </w:r>
      <w:r w:rsidR="00CC7A94">
        <w:t>, nl….</w:t>
      </w:r>
    </w:p>
    <w:p w14:paraId="56203635" w14:textId="778A6097" w:rsidR="002C0753" w:rsidRDefault="002C0753" w:rsidP="00231D96">
      <w:pPr>
        <w:pStyle w:val="MpirisTitel2"/>
        <w:ind w:left="720"/>
      </w:pPr>
      <w:r w:rsidRPr="00E91607">
        <w:rPr>
          <w:rFonts w:ascii="Segoe UI Symbol" w:hAnsi="Segoe UI Symbol" w:cs="Segoe UI Symbol"/>
        </w:rPr>
        <w:t>☐</w:t>
      </w:r>
      <w:r w:rsidRPr="00E91607">
        <w:t xml:space="preserve"> </w:t>
      </w:r>
      <w:r>
        <w:t>Andere, nl</w:t>
      </w:r>
      <w:r w:rsidR="00CC7A94">
        <w:t>….</w:t>
      </w:r>
    </w:p>
    <w:p w14:paraId="24776B9E" w14:textId="175E844C" w:rsidR="00E60D83" w:rsidRDefault="008F2626" w:rsidP="008C0CAD">
      <w:pPr>
        <w:pStyle w:val="MpirisTitel2"/>
        <w:numPr>
          <w:ilvl w:val="0"/>
          <w:numId w:val="15"/>
        </w:numPr>
        <w:tabs>
          <w:tab w:val="clear" w:pos="720"/>
          <w:tab w:val="num" w:pos="426"/>
        </w:tabs>
        <w:ind w:left="709" w:hanging="425"/>
      </w:pPr>
      <w:r>
        <w:t>Hoe tevreden ben je met de begeleiding en de kwaliteit van de opleiding?</w:t>
      </w:r>
      <w:r w:rsidR="00E60D83">
        <w:t xml:space="preserve"> </w:t>
      </w:r>
      <w:r w:rsidR="00E60D83" w:rsidRPr="00E91607">
        <w:t>(schaal 1 = helemaal niet tevreden, 10 = zeer tevreden) → Score: …</w:t>
      </w:r>
    </w:p>
    <w:p w14:paraId="70EC8731" w14:textId="6483752A" w:rsidR="008C0CAD" w:rsidRDefault="00F353F2" w:rsidP="008C0CAD">
      <w:pPr>
        <w:pStyle w:val="MpirisTitel2"/>
        <w:numPr>
          <w:ilvl w:val="0"/>
          <w:numId w:val="15"/>
        </w:numPr>
        <w:tabs>
          <w:tab w:val="clear" w:pos="720"/>
          <w:tab w:val="num" w:pos="426"/>
        </w:tabs>
        <w:ind w:left="709" w:hanging="425"/>
      </w:pPr>
      <w:r>
        <w:t>Wat mis je of valt tegen in de opleiding?</w:t>
      </w:r>
    </w:p>
    <w:p w14:paraId="52DF8197" w14:textId="580D7BF3" w:rsidR="008E025B" w:rsidRDefault="006E3618" w:rsidP="008E025B">
      <w:pPr>
        <w:pStyle w:val="MpirisTitel2"/>
        <w:ind w:left="709"/>
      </w:pPr>
      <w:r>
        <w:t>…………</w:t>
      </w:r>
      <w:r w:rsidR="008E025B">
        <w:t>…….</w:t>
      </w:r>
    </w:p>
    <w:p w14:paraId="4E017B95" w14:textId="155477C5" w:rsidR="00F353F2" w:rsidRPr="00E91607" w:rsidRDefault="00F353F2" w:rsidP="008C0CAD">
      <w:pPr>
        <w:pStyle w:val="MpirisTitel2"/>
        <w:numPr>
          <w:ilvl w:val="0"/>
          <w:numId w:val="15"/>
        </w:numPr>
        <w:tabs>
          <w:tab w:val="clear" w:pos="720"/>
          <w:tab w:val="num" w:pos="426"/>
        </w:tabs>
        <w:ind w:left="709" w:hanging="425"/>
      </w:pPr>
      <w:r>
        <w:t>Wat vind je top in deze opleiding?</w:t>
      </w:r>
    </w:p>
    <w:p w14:paraId="4E63831C" w14:textId="37651E27" w:rsidR="008F2626" w:rsidRPr="00E91607" w:rsidRDefault="006E3618" w:rsidP="008F2626">
      <w:pPr>
        <w:pStyle w:val="MpirisTitel2"/>
        <w:ind w:left="720"/>
      </w:pPr>
      <w:r>
        <w:t>……………..</w:t>
      </w:r>
    </w:p>
    <w:p w14:paraId="2884B6C0" w14:textId="77777777" w:rsidR="008E025B" w:rsidRDefault="008E025B">
      <w:pPr>
        <w:rPr>
          <w:rFonts w:ascii="Lucida Sans Unicode" w:eastAsiaTheme="majorEastAsia" w:hAnsi="Lucida Sans Unicode" w:cstheme="majorBidi"/>
          <w:sz w:val="26"/>
          <w:szCs w:val="26"/>
        </w:rPr>
      </w:pPr>
      <w:r>
        <w:br w:type="page"/>
      </w:r>
    </w:p>
    <w:p w14:paraId="5E29B139" w14:textId="1858FA3D" w:rsidR="00E91607" w:rsidRPr="00E91607" w:rsidRDefault="00C01FAC" w:rsidP="00E91607">
      <w:pPr>
        <w:pStyle w:val="MpirisTitel2"/>
      </w:pPr>
      <w:r>
        <w:lastRenderedPageBreak/>
        <w:pict w14:anchorId="716AA0F6">
          <v:rect id="_x0000_i1030" style="width:0;height:1.5pt" o:hralign="center" o:hrstd="t" o:hr="t" fillcolor="#a0a0a0" stroked="f"/>
        </w:pict>
      </w:r>
    </w:p>
    <w:p w14:paraId="0080B299" w14:textId="77777777" w:rsidR="00E91607" w:rsidRPr="00E91607" w:rsidRDefault="00E91607" w:rsidP="00E91607">
      <w:pPr>
        <w:pStyle w:val="MpirisTitel2"/>
        <w:rPr>
          <w:b/>
          <w:bCs/>
        </w:rPr>
      </w:pPr>
      <w:r w:rsidRPr="00E91607">
        <w:rPr>
          <w:b/>
          <w:bCs/>
        </w:rPr>
        <w:t>6. Ouderlijke steun</w:t>
      </w:r>
    </w:p>
    <w:p w14:paraId="645057B8" w14:textId="4F037017" w:rsidR="00E91607" w:rsidRDefault="00E91607" w:rsidP="006E3618">
      <w:pPr>
        <w:pStyle w:val="MpirisTitel2"/>
        <w:numPr>
          <w:ilvl w:val="0"/>
          <w:numId w:val="16"/>
        </w:numPr>
        <w:ind w:hanging="436"/>
      </w:pPr>
      <w:r w:rsidRPr="00E91607">
        <w:t>Hoe reageerden je ouders aanvankelijk op jouw keuze?</w:t>
      </w:r>
      <w:r w:rsidRPr="00E91607">
        <w:br/>
      </w:r>
      <w:r w:rsidRPr="00E91607">
        <w:rPr>
          <w:rFonts w:ascii="Segoe UI Symbol" w:hAnsi="Segoe UI Symbol" w:cs="Segoe UI Symbol"/>
        </w:rPr>
        <w:t>☐</w:t>
      </w:r>
      <w:r w:rsidRPr="00E91607">
        <w:t xml:space="preserve"> Positief</w:t>
      </w:r>
      <w:r w:rsidRPr="00E91607">
        <w:br/>
      </w:r>
      <w:r w:rsidRPr="00E91607">
        <w:rPr>
          <w:rFonts w:ascii="Segoe UI Symbol" w:hAnsi="Segoe UI Symbol" w:cs="Segoe UI Symbol"/>
        </w:rPr>
        <w:t>☐</w:t>
      </w:r>
      <w:r w:rsidRPr="00E91607">
        <w:t xml:space="preserve"> Neutraal</w:t>
      </w:r>
      <w:r w:rsidRPr="00E91607">
        <w:br/>
      </w:r>
      <w:r w:rsidRPr="00E91607">
        <w:rPr>
          <w:rFonts w:ascii="Segoe UI Symbol" w:hAnsi="Segoe UI Symbol" w:cs="Segoe UI Symbol"/>
        </w:rPr>
        <w:t>☐</w:t>
      </w:r>
      <w:r w:rsidRPr="00E91607">
        <w:t xml:space="preserve"> Negatief</w:t>
      </w:r>
    </w:p>
    <w:p w14:paraId="7DAB0758" w14:textId="49D025C8" w:rsidR="00B52839" w:rsidRDefault="00B52839" w:rsidP="00B52839">
      <w:pPr>
        <w:pStyle w:val="MpirisTitel2"/>
        <w:ind w:left="709"/>
      </w:pPr>
      <w:r w:rsidRPr="00E91607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/>
        </w:rPr>
        <w:t xml:space="preserve"> </w:t>
      </w:r>
      <w:r>
        <w:t>Ik weet het niet</w:t>
      </w:r>
    </w:p>
    <w:p w14:paraId="08B545EF" w14:textId="3293EF5A" w:rsidR="00481C11" w:rsidRPr="00E91607" w:rsidRDefault="003E6810" w:rsidP="00B52839">
      <w:pPr>
        <w:pStyle w:val="MpirisTitel2"/>
        <w:ind w:left="709"/>
      </w:pPr>
      <w:r w:rsidRPr="00E91607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/>
        </w:rPr>
        <w:t xml:space="preserve"> </w:t>
      </w:r>
      <w:r>
        <w:t>Andere</w:t>
      </w:r>
    </w:p>
    <w:p w14:paraId="79421A43" w14:textId="77777777" w:rsidR="00E91607" w:rsidRDefault="00E91607" w:rsidP="00561D76">
      <w:pPr>
        <w:pStyle w:val="MpirisTitel2"/>
        <w:numPr>
          <w:ilvl w:val="0"/>
          <w:numId w:val="16"/>
        </w:numPr>
        <w:ind w:hanging="436"/>
      </w:pPr>
      <w:r w:rsidRPr="00E91607">
        <w:t>Hoe kijken ze er nu tegenaan?</w:t>
      </w:r>
      <w:r w:rsidRPr="00E91607">
        <w:br/>
      </w:r>
      <w:r w:rsidRPr="00E91607">
        <w:rPr>
          <w:rFonts w:ascii="Segoe UI Symbol" w:hAnsi="Segoe UI Symbol" w:cs="Segoe UI Symbol"/>
        </w:rPr>
        <w:t>☐</w:t>
      </w:r>
      <w:r w:rsidRPr="00E91607">
        <w:t xml:space="preserve"> Positief</w:t>
      </w:r>
      <w:r w:rsidRPr="00E91607">
        <w:br/>
      </w:r>
      <w:r w:rsidRPr="00E91607">
        <w:rPr>
          <w:rFonts w:ascii="Segoe UI Symbol" w:hAnsi="Segoe UI Symbol" w:cs="Segoe UI Symbol"/>
        </w:rPr>
        <w:t>☐</w:t>
      </w:r>
      <w:r w:rsidRPr="00E91607">
        <w:t xml:space="preserve"> Neutraal</w:t>
      </w:r>
      <w:r w:rsidRPr="00E91607">
        <w:br/>
      </w:r>
      <w:r w:rsidRPr="00E91607">
        <w:rPr>
          <w:rFonts w:ascii="Segoe UI Symbol" w:hAnsi="Segoe UI Symbol" w:cs="Segoe UI Symbol"/>
        </w:rPr>
        <w:t>☐</w:t>
      </w:r>
      <w:r w:rsidRPr="00E91607">
        <w:t xml:space="preserve"> Negatief</w:t>
      </w:r>
    </w:p>
    <w:p w14:paraId="78678690" w14:textId="77777777" w:rsidR="00B52839" w:rsidRPr="00E91607" w:rsidRDefault="00B52839" w:rsidP="00B52839">
      <w:pPr>
        <w:pStyle w:val="MpirisTitel2"/>
        <w:ind w:left="720"/>
      </w:pPr>
      <w:r w:rsidRPr="00E91607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/>
        </w:rPr>
        <w:t xml:space="preserve"> </w:t>
      </w:r>
      <w:r>
        <w:t>Ik weet het niet</w:t>
      </w:r>
    </w:p>
    <w:p w14:paraId="584C0BA4" w14:textId="244AFD6E" w:rsidR="00B52839" w:rsidRPr="00E91607" w:rsidRDefault="003E6810" w:rsidP="00B52839">
      <w:pPr>
        <w:pStyle w:val="MpirisTitel2"/>
        <w:ind w:left="720"/>
      </w:pPr>
      <w:r w:rsidRPr="00E91607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/>
        </w:rPr>
        <w:t xml:space="preserve"> Andere</w:t>
      </w:r>
    </w:p>
    <w:p w14:paraId="77F681A2" w14:textId="77777777" w:rsidR="00E91607" w:rsidRPr="00E91607" w:rsidRDefault="00C01FAC" w:rsidP="00E91607">
      <w:pPr>
        <w:pStyle w:val="MpirisTitel2"/>
      </w:pPr>
      <w:r>
        <w:pict w14:anchorId="22ADF747">
          <v:rect id="_x0000_i1031" style="width:0;height:1.5pt" o:hralign="center" o:hrstd="t" o:hr="t" fillcolor="#a0a0a0" stroked="f"/>
        </w:pict>
      </w:r>
    </w:p>
    <w:p w14:paraId="46D82973" w14:textId="77777777" w:rsidR="00E91607" w:rsidRPr="00E91607" w:rsidRDefault="00E91607" w:rsidP="00E91607">
      <w:pPr>
        <w:pStyle w:val="MpirisTitel2"/>
        <w:rPr>
          <w:b/>
          <w:bCs/>
        </w:rPr>
      </w:pPr>
      <w:r w:rsidRPr="00E91607">
        <w:rPr>
          <w:b/>
          <w:bCs/>
        </w:rPr>
        <w:t>7. Twijfel achteraf</w:t>
      </w:r>
    </w:p>
    <w:p w14:paraId="6DBAF585" w14:textId="77777777" w:rsidR="00E91607" w:rsidRPr="00E91607" w:rsidRDefault="00E91607" w:rsidP="00561D76">
      <w:pPr>
        <w:pStyle w:val="MpirisTitel2"/>
        <w:numPr>
          <w:ilvl w:val="0"/>
          <w:numId w:val="17"/>
        </w:numPr>
        <w:ind w:hanging="436"/>
      </w:pPr>
      <w:r w:rsidRPr="00E91607">
        <w:t>Heb je sinds je keuze getwijfeld over je opleiding?</w:t>
      </w:r>
      <w:r w:rsidRPr="00E91607">
        <w:br/>
      </w:r>
      <w:r w:rsidRPr="00E91607">
        <w:rPr>
          <w:rFonts w:ascii="Segoe UI Symbol" w:hAnsi="Segoe UI Symbol" w:cs="Segoe UI Symbol"/>
        </w:rPr>
        <w:t>☐</w:t>
      </w:r>
      <w:r w:rsidRPr="00E91607">
        <w:t xml:space="preserve"> Neen</w:t>
      </w:r>
      <w:r w:rsidRPr="00E91607">
        <w:br/>
      </w:r>
      <w:r w:rsidRPr="00E91607">
        <w:rPr>
          <w:rFonts w:ascii="Segoe UI Symbol" w:hAnsi="Segoe UI Symbol" w:cs="Segoe UI Symbol"/>
        </w:rPr>
        <w:t>☐</w:t>
      </w:r>
      <w:r w:rsidRPr="00E91607">
        <w:t xml:space="preserve"> Ja, tijdens het eerste jaar</w:t>
      </w:r>
      <w:r w:rsidRPr="00E91607">
        <w:br/>
      </w:r>
      <w:r w:rsidRPr="00E91607">
        <w:rPr>
          <w:rFonts w:ascii="Segoe UI Symbol" w:hAnsi="Segoe UI Symbol" w:cs="Segoe UI Symbol"/>
        </w:rPr>
        <w:t>☐</w:t>
      </w:r>
      <w:r w:rsidRPr="00E91607">
        <w:t xml:space="preserve"> Ja, tijdens een stage</w:t>
      </w:r>
      <w:r w:rsidRPr="00E91607">
        <w:br/>
      </w:r>
      <w:r w:rsidRPr="00E91607">
        <w:rPr>
          <w:rFonts w:ascii="Segoe UI Symbol" w:hAnsi="Segoe UI Symbol" w:cs="Segoe UI Symbol"/>
        </w:rPr>
        <w:t>☐</w:t>
      </w:r>
      <w:r w:rsidRPr="00E91607">
        <w:t xml:space="preserve"> Ja, op een ander moment: </w:t>
      </w:r>
      <w:r w:rsidRPr="00E91607">
        <w:rPr>
          <w:rFonts w:cs="Lucida Sans Unicode"/>
        </w:rPr>
        <w:t>…</w:t>
      </w:r>
    </w:p>
    <w:p w14:paraId="09F337B2" w14:textId="77777777" w:rsidR="001231AA" w:rsidRDefault="001231AA" w:rsidP="00561D76">
      <w:pPr>
        <w:pStyle w:val="MpirisTitel2"/>
        <w:ind w:firstLine="284"/>
      </w:pPr>
      <w:r>
        <w:t>Indien ja, waarom?</w:t>
      </w:r>
    </w:p>
    <w:p w14:paraId="3EF18A9F" w14:textId="77777777" w:rsidR="00ED2CC3" w:rsidRDefault="00ED2CC3" w:rsidP="00FE1F2C">
      <w:pPr>
        <w:pStyle w:val="MpirisTitel2"/>
        <w:ind w:left="426"/>
      </w:pPr>
      <w:r w:rsidRPr="00E91607">
        <w:rPr>
          <w:rFonts w:ascii="Segoe UI Symbol" w:hAnsi="Segoe UI Symbol" w:cs="Segoe UI Symbol"/>
        </w:rPr>
        <w:t>☐</w:t>
      </w:r>
      <w:r w:rsidRPr="00E91607">
        <w:t xml:space="preserve"> </w:t>
      </w:r>
      <w:r>
        <w:t>Omwille van werkvoorwaarden in bakkerijsector</w:t>
      </w:r>
    </w:p>
    <w:p w14:paraId="6254DCA5" w14:textId="49BC3C5A" w:rsidR="00992437" w:rsidRDefault="00992437" w:rsidP="00FE1F2C">
      <w:pPr>
        <w:pStyle w:val="MpirisTitel2"/>
        <w:ind w:left="426"/>
      </w:pPr>
      <w:r w:rsidRPr="00E91607">
        <w:rPr>
          <w:rFonts w:ascii="Segoe UI Symbol" w:hAnsi="Segoe UI Symbol" w:cs="Segoe UI Symbol"/>
        </w:rPr>
        <w:t>☐</w:t>
      </w:r>
      <w:r w:rsidRPr="00E91607">
        <w:t xml:space="preserve"> </w:t>
      </w:r>
      <w:r>
        <w:t>Omwille van de stage-omstandigheden</w:t>
      </w:r>
    </w:p>
    <w:p w14:paraId="3869D9DE" w14:textId="72BF000C" w:rsidR="00E91607" w:rsidRPr="00E91607" w:rsidRDefault="00992437" w:rsidP="001C77C5">
      <w:pPr>
        <w:pStyle w:val="MpirisTitel2"/>
        <w:ind w:left="426"/>
      </w:pPr>
      <w:r w:rsidRPr="00E91607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/>
        </w:rPr>
        <w:t xml:space="preserve"> </w:t>
      </w:r>
      <w:r>
        <w:t>Andere redenen:</w:t>
      </w:r>
      <w:r w:rsidR="00ED2CC3" w:rsidRPr="00E91607">
        <w:br/>
      </w:r>
      <w:r w:rsidR="00E91607" w:rsidRPr="00E91607">
        <w:t>…</w:t>
      </w:r>
    </w:p>
    <w:p w14:paraId="38FA77B9" w14:textId="77777777" w:rsidR="008E025B" w:rsidRDefault="008E025B">
      <w:pPr>
        <w:rPr>
          <w:rFonts w:ascii="Lucida Sans Unicode" w:eastAsiaTheme="majorEastAsia" w:hAnsi="Lucida Sans Unicode" w:cstheme="majorBidi"/>
          <w:sz w:val="26"/>
          <w:szCs w:val="26"/>
        </w:rPr>
      </w:pPr>
      <w:r>
        <w:br w:type="page"/>
      </w:r>
    </w:p>
    <w:p w14:paraId="4FD7D883" w14:textId="0663AD42" w:rsidR="00E91607" w:rsidRPr="00E91607" w:rsidRDefault="00C01FAC" w:rsidP="00E91607">
      <w:pPr>
        <w:pStyle w:val="MpirisTitel2"/>
      </w:pPr>
      <w:r>
        <w:lastRenderedPageBreak/>
        <w:pict w14:anchorId="06F426A7">
          <v:rect id="_x0000_i1032" style="width:0;height:1.5pt" o:hralign="center" o:hrstd="t" o:hr="t" fillcolor="#a0a0a0" stroked="f"/>
        </w:pict>
      </w:r>
    </w:p>
    <w:p w14:paraId="269A02A4" w14:textId="77777777" w:rsidR="00E91607" w:rsidRPr="00E91607" w:rsidRDefault="00E91607" w:rsidP="00E91607">
      <w:pPr>
        <w:pStyle w:val="MpirisTitel2"/>
        <w:rPr>
          <w:b/>
          <w:bCs/>
        </w:rPr>
      </w:pPr>
      <w:r w:rsidRPr="00E91607">
        <w:rPr>
          <w:b/>
          <w:bCs/>
        </w:rPr>
        <w:t>8. Stopzetting door anderen</w:t>
      </w:r>
    </w:p>
    <w:p w14:paraId="7D641A60" w14:textId="77777777" w:rsidR="00E91607" w:rsidRPr="00E91607" w:rsidRDefault="00E91607" w:rsidP="00561D76">
      <w:pPr>
        <w:pStyle w:val="MpirisTitel2"/>
        <w:numPr>
          <w:ilvl w:val="0"/>
          <w:numId w:val="18"/>
        </w:numPr>
        <w:ind w:hanging="436"/>
      </w:pPr>
      <w:r w:rsidRPr="00E91607">
        <w:t>Ken je leerlingen die de opleiding hebben stopgezet?</w:t>
      </w:r>
      <w:r w:rsidRPr="00E91607">
        <w:br/>
      </w:r>
      <w:r w:rsidRPr="00E91607">
        <w:rPr>
          <w:rFonts w:ascii="Segoe UI Symbol" w:hAnsi="Segoe UI Symbol" w:cs="Segoe UI Symbol"/>
        </w:rPr>
        <w:t>☐</w:t>
      </w:r>
      <w:r w:rsidRPr="00E91607">
        <w:t xml:space="preserve"> Neen</w:t>
      </w:r>
      <w:r w:rsidRPr="00E91607">
        <w:br/>
      </w:r>
      <w:r w:rsidRPr="00E91607">
        <w:rPr>
          <w:rFonts w:ascii="Segoe UI Symbol" w:hAnsi="Segoe UI Symbol" w:cs="Segoe UI Symbol"/>
        </w:rPr>
        <w:t>☐</w:t>
      </w:r>
      <w:r w:rsidRPr="00E91607">
        <w:t xml:space="preserve"> Ja</w:t>
      </w:r>
    </w:p>
    <w:p w14:paraId="0C2E1A59" w14:textId="07A3966A" w:rsidR="001C6184" w:rsidRDefault="00E91607" w:rsidP="00561D76">
      <w:pPr>
        <w:pStyle w:val="MpirisTitel2"/>
        <w:numPr>
          <w:ilvl w:val="0"/>
          <w:numId w:val="18"/>
        </w:numPr>
        <w:ind w:hanging="436"/>
      </w:pPr>
      <w:r w:rsidRPr="00E91607">
        <w:t>Volgens jou, welke redenen speelden hierbij een rol? (meerdere antwoorden mogelijk)</w:t>
      </w:r>
      <w:r w:rsidRPr="00E91607">
        <w:br/>
      </w:r>
      <w:r w:rsidRPr="00E91607">
        <w:rPr>
          <w:rFonts w:ascii="Segoe UI Symbol" w:hAnsi="Segoe UI Symbol" w:cs="Segoe UI Symbol"/>
        </w:rPr>
        <w:t>☐</w:t>
      </w:r>
      <w:r w:rsidRPr="00E91607">
        <w:t xml:space="preserve"> Studielast</w:t>
      </w:r>
      <w:r w:rsidRPr="00E91607">
        <w:br/>
      </w:r>
      <w:r w:rsidRPr="00E91607">
        <w:rPr>
          <w:rFonts w:ascii="Segoe UI Symbol" w:hAnsi="Segoe UI Symbol" w:cs="Segoe UI Symbol"/>
        </w:rPr>
        <w:t>☐</w:t>
      </w:r>
      <w:r w:rsidRPr="00E91607">
        <w:t xml:space="preserve"> Gebrek aan motivatie</w:t>
      </w:r>
      <w:r w:rsidRPr="00E91607">
        <w:br/>
      </w:r>
      <w:r w:rsidRPr="00E91607">
        <w:rPr>
          <w:rFonts w:ascii="Segoe UI Symbol" w:hAnsi="Segoe UI Symbol" w:cs="Segoe UI Symbol"/>
        </w:rPr>
        <w:t>☐</w:t>
      </w:r>
      <w:r w:rsidRPr="00E91607">
        <w:t xml:space="preserve"> Moeilijkheden buiten school (familiaal, financieel </w:t>
      </w:r>
      <w:r w:rsidRPr="00E91607">
        <w:rPr>
          <w:rFonts w:cs="Lucida Sans Unicode"/>
        </w:rPr>
        <w:t>…</w:t>
      </w:r>
      <w:r w:rsidRPr="00E91607">
        <w:t>)</w:t>
      </w:r>
      <w:r w:rsidRPr="00E91607">
        <w:br/>
      </w:r>
      <w:r w:rsidRPr="00E91607">
        <w:rPr>
          <w:rFonts w:ascii="Segoe UI Symbol" w:hAnsi="Segoe UI Symbol" w:cs="Segoe UI Symbol"/>
        </w:rPr>
        <w:t>☐</w:t>
      </w:r>
      <w:r w:rsidRPr="00E91607">
        <w:t xml:space="preserve"> </w:t>
      </w:r>
      <w:r w:rsidR="001C77C5">
        <w:t>Omwille van werkvoorwaarden in bakkerijsector</w:t>
      </w:r>
    </w:p>
    <w:p w14:paraId="0454DC0D" w14:textId="54FF1979" w:rsidR="00E91607" w:rsidRPr="00E91607" w:rsidRDefault="001C77C5" w:rsidP="009B5AA4">
      <w:pPr>
        <w:pStyle w:val="MpirisTitel2"/>
        <w:ind w:left="709"/>
      </w:pPr>
      <w:r w:rsidRPr="00E91607">
        <w:rPr>
          <w:rFonts w:ascii="Segoe UI Symbol" w:hAnsi="Segoe UI Symbol" w:cs="Segoe UI Symbol"/>
        </w:rPr>
        <w:t>☐</w:t>
      </w:r>
      <w:r>
        <w:rPr>
          <w:rFonts w:ascii="Segoe UI Symbol" w:hAnsi="Segoe UI Symbol" w:cs="Segoe UI Symbol"/>
        </w:rPr>
        <w:t xml:space="preserve"> </w:t>
      </w:r>
      <w:r w:rsidR="00E91607" w:rsidRPr="00E91607">
        <w:t>Negatieve ervaring tijdens stage</w:t>
      </w:r>
      <w:r w:rsidR="00E91607" w:rsidRPr="00E91607">
        <w:br/>
      </w:r>
      <w:r w:rsidR="00E91607" w:rsidRPr="00E91607">
        <w:rPr>
          <w:rFonts w:ascii="Segoe UI Symbol" w:hAnsi="Segoe UI Symbol" w:cs="Segoe UI Symbol"/>
        </w:rPr>
        <w:t>☐</w:t>
      </w:r>
      <w:r w:rsidR="00E91607" w:rsidRPr="00E91607">
        <w:t xml:space="preserve"> Andere: </w:t>
      </w:r>
      <w:r w:rsidR="00E91607" w:rsidRPr="00E91607">
        <w:rPr>
          <w:rFonts w:cs="Lucida Sans Unicode"/>
        </w:rPr>
        <w:t>…</w:t>
      </w:r>
    </w:p>
    <w:p w14:paraId="468A85E9" w14:textId="77777777" w:rsidR="00E91607" w:rsidRPr="00E91607" w:rsidRDefault="00C01FAC" w:rsidP="00E91607">
      <w:pPr>
        <w:pStyle w:val="MpirisTitel2"/>
      </w:pPr>
      <w:r>
        <w:pict w14:anchorId="5F7B8F8F">
          <v:rect id="_x0000_i1033" style="width:0;height:1.5pt" o:hralign="center" o:hrstd="t" o:hr="t" fillcolor="#a0a0a0" stroked="f"/>
        </w:pict>
      </w:r>
    </w:p>
    <w:p w14:paraId="4B401569" w14:textId="77777777" w:rsidR="00E91607" w:rsidRPr="00E91607" w:rsidRDefault="00E91607" w:rsidP="00E91607">
      <w:pPr>
        <w:pStyle w:val="MpirisTitel2"/>
        <w:rPr>
          <w:b/>
          <w:bCs/>
        </w:rPr>
      </w:pPr>
      <w:r w:rsidRPr="00E91607">
        <w:rPr>
          <w:b/>
          <w:bCs/>
        </w:rPr>
        <w:t>9. Toekomstplannen na afstuderen</w:t>
      </w:r>
    </w:p>
    <w:p w14:paraId="163EF6BA" w14:textId="77777777" w:rsidR="00216C3F" w:rsidRDefault="00E91607" w:rsidP="00561D76">
      <w:pPr>
        <w:pStyle w:val="MpirisTitel2"/>
        <w:numPr>
          <w:ilvl w:val="0"/>
          <w:numId w:val="19"/>
        </w:numPr>
        <w:ind w:hanging="436"/>
      </w:pPr>
      <w:r w:rsidRPr="00E91607">
        <w:t>Wat wil je doen onmiddellijk na je afstuderen?</w:t>
      </w:r>
      <w:r w:rsidRPr="00E91607">
        <w:br/>
      </w:r>
      <w:r w:rsidRPr="00E91607">
        <w:rPr>
          <w:rFonts w:ascii="Segoe UI Symbol" w:hAnsi="Segoe UI Symbol" w:cs="Segoe UI Symbol"/>
        </w:rPr>
        <w:t>☐</w:t>
      </w:r>
      <w:r w:rsidRPr="00E91607">
        <w:t xml:space="preserve"> Verder studeren</w:t>
      </w:r>
      <w:r w:rsidRPr="00E91607">
        <w:br/>
      </w:r>
      <w:r w:rsidRPr="00E91607">
        <w:rPr>
          <w:rFonts w:ascii="Segoe UI Symbol" w:hAnsi="Segoe UI Symbol" w:cs="Segoe UI Symbol"/>
        </w:rPr>
        <w:t>☐</w:t>
      </w:r>
      <w:r w:rsidRPr="00E91607">
        <w:t xml:space="preserve"> In een kleine bakkerij werken</w:t>
      </w:r>
      <w:r w:rsidRPr="00E91607">
        <w:br/>
      </w:r>
      <w:r w:rsidRPr="00E91607">
        <w:rPr>
          <w:rFonts w:ascii="Segoe UI Symbol" w:hAnsi="Segoe UI Symbol" w:cs="Segoe UI Symbol"/>
        </w:rPr>
        <w:t>☐</w:t>
      </w:r>
      <w:r w:rsidRPr="00E91607">
        <w:t xml:space="preserve"> In een industri</w:t>
      </w:r>
      <w:r w:rsidRPr="00E91607">
        <w:rPr>
          <w:rFonts w:cs="Lucida Sans Unicode"/>
        </w:rPr>
        <w:t>ë</w:t>
      </w:r>
      <w:r w:rsidRPr="00E91607">
        <w:t>le bakkerij werken</w:t>
      </w:r>
    </w:p>
    <w:p w14:paraId="748227D8" w14:textId="535D0797" w:rsidR="00E91607" w:rsidRPr="00E91607" w:rsidRDefault="00216C3F" w:rsidP="00216C3F">
      <w:pPr>
        <w:pStyle w:val="MpirisTitel2"/>
        <w:ind w:left="720"/>
      </w:pPr>
      <w:r w:rsidRPr="00E91607">
        <w:rPr>
          <w:rFonts w:ascii="Segoe UI Symbol" w:hAnsi="Segoe UI Symbol" w:cs="Segoe UI Symbol"/>
        </w:rPr>
        <w:t>☐</w:t>
      </w:r>
      <w:r w:rsidRPr="00E91607">
        <w:t xml:space="preserve"> </w:t>
      </w:r>
      <w:r>
        <w:t>In een niche (ijs, chocolade …)</w:t>
      </w:r>
      <w:r w:rsidR="00E91607" w:rsidRPr="00E91607">
        <w:br/>
      </w:r>
      <w:r w:rsidR="00E91607" w:rsidRPr="00E91607">
        <w:rPr>
          <w:rFonts w:ascii="Segoe UI Symbol" w:hAnsi="Segoe UI Symbol" w:cs="Segoe UI Symbol"/>
        </w:rPr>
        <w:t>☐</w:t>
      </w:r>
      <w:r w:rsidR="00E91607" w:rsidRPr="00E91607">
        <w:t xml:space="preserve"> Een eigen zaak starten</w:t>
      </w:r>
      <w:r w:rsidR="00E91607" w:rsidRPr="00E91607">
        <w:br/>
      </w:r>
      <w:r w:rsidR="00E91607" w:rsidRPr="00E91607">
        <w:rPr>
          <w:rFonts w:ascii="Segoe UI Symbol" w:hAnsi="Segoe UI Symbol" w:cs="Segoe UI Symbol"/>
        </w:rPr>
        <w:t>☐</w:t>
      </w:r>
      <w:r w:rsidR="00E91607" w:rsidRPr="00E91607">
        <w:t xml:space="preserve"> Gaan werken buiten de bakkerijsector</w:t>
      </w:r>
      <w:r w:rsidR="00E91607" w:rsidRPr="00E91607">
        <w:br/>
      </w:r>
      <w:r w:rsidR="00E91607" w:rsidRPr="00E91607">
        <w:rPr>
          <w:rFonts w:ascii="Segoe UI Symbol" w:hAnsi="Segoe UI Symbol" w:cs="Segoe UI Symbol"/>
        </w:rPr>
        <w:t>☐</w:t>
      </w:r>
      <w:r w:rsidR="00E91607" w:rsidRPr="00E91607">
        <w:t xml:space="preserve"> Ik weet het (nog) niet</w:t>
      </w:r>
      <w:r w:rsidR="00E91607" w:rsidRPr="00E91607">
        <w:br/>
      </w:r>
      <w:r w:rsidR="00E91607" w:rsidRPr="00E91607">
        <w:rPr>
          <w:rFonts w:ascii="Segoe UI Symbol" w:hAnsi="Segoe UI Symbol" w:cs="Segoe UI Symbol"/>
        </w:rPr>
        <w:t>☐</w:t>
      </w:r>
      <w:r w:rsidR="00E91607" w:rsidRPr="00E91607">
        <w:t xml:space="preserve"> Andere: </w:t>
      </w:r>
      <w:r w:rsidR="00E91607" w:rsidRPr="00E91607">
        <w:rPr>
          <w:rFonts w:cs="Lucida Sans Unicode"/>
        </w:rPr>
        <w:t>…</w:t>
      </w:r>
    </w:p>
    <w:p w14:paraId="403F8D58" w14:textId="77777777" w:rsidR="00E91607" w:rsidRPr="00E91607" w:rsidRDefault="00E91607" w:rsidP="00E91607">
      <w:pPr>
        <w:pStyle w:val="MpirisTitel2"/>
      </w:pPr>
      <w:r w:rsidRPr="00E91607">
        <w:t>Toelichting: …</w:t>
      </w:r>
    </w:p>
    <w:p w14:paraId="6AB69B58" w14:textId="77777777" w:rsidR="008E025B" w:rsidRDefault="008E025B">
      <w:pPr>
        <w:rPr>
          <w:rFonts w:ascii="Lucida Sans Unicode" w:eastAsiaTheme="majorEastAsia" w:hAnsi="Lucida Sans Unicode" w:cstheme="majorBidi"/>
          <w:sz w:val="26"/>
          <w:szCs w:val="26"/>
        </w:rPr>
      </w:pPr>
      <w:r>
        <w:br w:type="page"/>
      </w:r>
    </w:p>
    <w:p w14:paraId="611E36D1" w14:textId="7BCFB744" w:rsidR="00E91607" w:rsidRPr="00E91607" w:rsidRDefault="00C01FAC" w:rsidP="00E91607">
      <w:pPr>
        <w:pStyle w:val="MpirisTitel2"/>
      </w:pPr>
      <w:r>
        <w:lastRenderedPageBreak/>
        <w:pict w14:anchorId="223F5850">
          <v:rect id="_x0000_i1034" style="width:0;height:1.5pt" o:hralign="center" o:hrstd="t" o:hr="t" fillcolor="#a0a0a0" stroked="f"/>
        </w:pict>
      </w:r>
    </w:p>
    <w:p w14:paraId="5F29E590" w14:textId="77777777" w:rsidR="00E91607" w:rsidRPr="00E91607" w:rsidRDefault="00E91607" w:rsidP="00E91607">
      <w:pPr>
        <w:pStyle w:val="MpirisTitel2"/>
        <w:rPr>
          <w:b/>
          <w:bCs/>
        </w:rPr>
      </w:pPr>
      <w:r w:rsidRPr="00E91607">
        <w:rPr>
          <w:b/>
          <w:bCs/>
        </w:rPr>
        <w:t>10. Toekomstige keuzes van medeleerlingen</w:t>
      </w:r>
    </w:p>
    <w:p w14:paraId="6558A5E5" w14:textId="77777777" w:rsidR="00E91607" w:rsidRPr="00E91607" w:rsidRDefault="00E91607" w:rsidP="008E025B">
      <w:pPr>
        <w:pStyle w:val="MpirisTitel2"/>
        <w:numPr>
          <w:ilvl w:val="0"/>
          <w:numId w:val="20"/>
        </w:numPr>
        <w:tabs>
          <w:tab w:val="clear" w:pos="720"/>
          <w:tab w:val="num" w:pos="426"/>
        </w:tabs>
        <w:ind w:hanging="436"/>
      </w:pPr>
      <w:r w:rsidRPr="00E91607">
        <w:t>Ken je leerlingen die na de opleiding waarschijnlijk een andere weg zullen inslaan?</w:t>
      </w:r>
      <w:r w:rsidRPr="00E91607">
        <w:br/>
      </w:r>
      <w:r w:rsidRPr="00E91607">
        <w:rPr>
          <w:rFonts w:ascii="Segoe UI Symbol" w:hAnsi="Segoe UI Symbol" w:cs="Segoe UI Symbol"/>
        </w:rPr>
        <w:t>☐</w:t>
      </w:r>
      <w:r w:rsidRPr="00E91607">
        <w:t xml:space="preserve"> Neen</w:t>
      </w:r>
      <w:r w:rsidRPr="00E91607">
        <w:br/>
      </w:r>
      <w:r w:rsidRPr="00E91607">
        <w:rPr>
          <w:rFonts w:ascii="Segoe UI Symbol" w:hAnsi="Segoe UI Symbol" w:cs="Segoe UI Symbol"/>
        </w:rPr>
        <w:t>☐</w:t>
      </w:r>
      <w:r w:rsidRPr="00E91607">
        <w:t xml:space="preserve"> Ja</w:t>
      </w:r>
    </w:p>
    <w:p w14:paraId="14E12134" w14:textId="77777777" w:rsidR="00E91607" w:rsidRPr="00E91607" w:rsidRDefault="00E91607" w:rsidP="008E025B">
      <w:pPr>
        <w:pStyle w:val="MpirisTitel2"/>
        <w:numPr>
          <w:ilvl w:val="0"/>
          <w:numId w:val="20"/>
        </w:numPr>
        <w:ind w:hanging="436"/>
      </w:pPr>
      <w:r w:rsidRPr="00E91607">
        <w:t>Volgens jou, welke redenen spelen een rol bij hun keuze? (contextuele inschatting)</w:t>
      </w:r>
      <w:r w:rsidRPr="00E91607">
        <w:br/>
      </w:r>
      <w:r w:rsidRPr="00E91607">
        <w:rPr>
          <w:rFonts w:ascii="Segoe UI Symbol" w:hAnsi="Segoe UI Symbol" w:cs="Segoe UI Symbol"/>
        </w:rPr>
        <w:t>☐</w:t>
      </w:r>
      <w:r w:rsidRPr="00E91607">
        <w:t xml:space="preserve"> Andere interesses</w:t>
      </w:r>
      <w:r w:rsidRPr="00E91607">
        <w:br/>
      </w:r>
      <w:r w:rsidRPr="00E91607">
        <w:rPr>
          <w:rFonts w:ascii="Segoe UI Symbol" w:hAnsi="Segoe UI Symbol" w:cs="Segoe UI Symbol"/>
        </w:rPr>
        <w:t>☐</w:t>
      </w:r>
      <w:r w:rsidRPr="00E91607">
        <w:t xml:space="preserve"> Geen motivatie voor bakkerij</w:t>
      </w:r>
      <w:r w:rsidRPr="00E91607">
        <w:br/>
      </w:r>
      <w:r w:rsidRPr="00E91607">
        <w:rPr>
          <w:rFonts w:ascii="Segoe UI Symbol" w:hAnsi="Segoe UI Symbol" w:cs="Segoe UI Symbol"/>
        </w:rPr>
        <w:t>☐</w:t>
      </w:r>
      <w:r w:rsidRPr="00E91607">
        <w:t xml:space="preserve"> Moeilijkheden tijdens de opleiding</w:t>
      </w:r>
      <w:r w:rsidRPr="00E91607">
        <w:br/>
      </w:r>
      <w:r w:rsidRPr="00E91607">
        <w:rPr>
          <w:rFonts w:ascii="Segoe UI Symbol" w:hAnsi="Segoe UI Symbol" w:cs="Segoe UI Symbol"/>
        </w:rPr>
        <w:t>☐</w:t>
      </w:r>
      <w:r w:rsidRPr="00E91607">
        <w:t xml:space="preserve"> Andere: …</w:t>
      </w:r>
    </w:p>
    <w:p w14:paraId="5C6EEFCD" w14:textId="10A43450" w:rsidR="00CF4528" w:rsidRPr="00743072" w:rsidRDefault="00C01FAC" w:rsidP="00743072">
      <w:pPr>
        <w:pStyle w:val="MpirisTitel2"/>
      </w:pPr>
      <w:r>
        <w:pict w14:anchorId="2502CC09">
          <v:rect id="_x0000_i1035" style="width:0;height:1.5pt" o:hralign="center" o:hrstd="t" o:hr="t" fillcolor="#a0a0a0" stroked="f"/>
        </w:pict>
      </w:r>
      <w:r w:rsidR="00CF4528" w:rsidRPr="00E91607">
        <w:rPr>
          <w:b/>
          <w:bCs/>
        </w:rPr>
        <w:t>1</w:t>
      </w:r>
      <w:r w:rsidR="00743072">
        <w:rPr>
          <w:b/>
          <w:bCs/>
        </w:rPr>
        <w:t>1</w:t>
      </w:r>
      <w:r w:rsidR="00CF4528" w:rsidRPr="00E91607">
        <w:rPr>
          <w:b/>
          <w:bCs/>
        </w:rPr>
        <w:t xml:space="preserve">. </w:t>
      </w:r>
      <w:r w:rsidR="00B922A0">
        <w:rPr>
          <w:b/>
          <w:bCs/>
        </w:rPr>
        <w:t>Sectorimago en waardering</w:t>
      </w:r>
    </w:p>
    <w:p w14:paraId="3D581F23" w14:textId="77777777" w:rsidR="00A72453" w:rsidRDefault="00A72453" w:rsidP="008E025B">
      <w:pPr>
        <w:pStyle w:val="MpirisTitel2"/>
        <w:numPr>
          <w:ilvl w:val="0"/>
          <w:numId w:val="20"/>
        </w:numPr>
        <w:ind w:hanging="436"/>
      </w:pPr>
      <w:r>
        <w:t>Hoe ervaar je de kijk van de samenleving op het beroep van bakker?</w:t>
      </w:r>
    </w:p>
    <w:p w14:paraId="3A659432" w14:textId="77777777" w:rsidR="008E025B" w:rsidRDefault="008E025B" w:rsidP="008E025B">
      <w:pPr>
        <w:pStyle w:val="MpirisTitel2"/>
      </w:pPr>
    </w:p>
    <w:p w14:paraId="3B9FD75D" w14:textId="77777777" w:rsidR="008E025B" w:rsidRDefault="008E025B" w:rsidP="008E025B">
      <w:pPr>
        <w:pStyle w:val="MpirisTitel2"/>
      </w:pPr>
    </w:p>
    <w:p w14:paraId="25D7437E" w14:textId="77777777" w:rsidR="008E025B" w:rsidRDefault="008E025B" w:rsidP="008E025B">
      <w:pPr>
        <w:pStyle w:val="MpirisTitel2"/>
      </w:pPr>
    </w:p>
    <w:p w14:paraId="48D6FA81" w14:textId="77777777" w:rsidR="008E025B" w:rsidRDefault="008E025B" w:rsidP="008E025B">
      <w:pPr>
        <w:pStyle w:val="MpirisTitel2"/>
      </w:pPr>
    </w:p>
    <w:p w14:paraId="289E9B5C" w14:textId="77777777" w:rsidR="008E025B" w:rsidRDefault="008E025B" w:rsidP="008E025B">
      <w:pPr>
        <w:pStyle w:val="MpirisTitel2"/>
      </w:pPr>
    </w:p>
    <w:p w14:paraId="45483CD6" w14:textId="422F99F3" w:rsidR="00EF2203" w:rsidRDefault="00A72453" w:rsidP="008E025B">
      <w:pPr>
        <w:pStyle w:val="MpirisTitel2"/>
        <w:numPr>
          <w:ilvl w:val="0"/>
          <w:numId w:val="20"/>
        </w:numPr>
        <w:ind w:hanging="436"/>
      </w:pPr>
      <w:r>
        <w:t>Hoe beïnvloedt deze kijk van de samenleving jouw motivatie of keuze</w:t>
      </w:r>
      <w:r w:rsidR="00F34E6B">
        <w:t xml:space="preserve"> om de opleiding bakkerij te volgen </w:t>
      </w:r>
      <w:r w:rsidR="002943F6">
        <w:t>of om in het beroep aan de slag te gaan?</w:t>
      </w:r>
    </w:p>
    <w:p w14:paraId="737B1770" w14:textId="77777777" w:rsidR="00C01FAC" w:rsidRDefault="00C01FAC" w:rsidP="00C01FAC">
      <w:pPr>
        <w:pStyle w:val="MpirisTitel2"/>
      </w:pPr>
    </w:p>
    <w:p w14:paraId="15B54F20" w14:textId="77777777" w:rsidR="00C01FAC" w:rsidRDefault="00C01FAC" w:rsidP="00C01FAC">
      <w:pPr>
        <w:pStyle w:val="MpirisTitel2"/>
      </w:pPr>
    </w:p>
    <w:p w14:paraId="645AD9EE" w14:textId="77777777" w:rsidR="00C01FAC" w:rsidRDefault="00C01FAC" w:rsidP="00C01FAC">
      <w:pPr>
        <w:pStyle w:val="MpirisTitel2"/>
      </w:pPr>
    </w:p>
    <w:p w14:paraId="2F6D0FE2" w14:textId="77777777" w:rsidR="00C01FAC" w:rsidRDefault="00C01FAC">
      <w:pPr>
        <w:rPr>
          <w:rFonts w:ascii="Lucida Sans Unicode" w:eastAsiaTheme="majorEastAsia" w:hAnsi="Lucida Sans Unicode" w:cstheme="majorBidi"/>
          <w:sz w:val="26"/>
          <w:szCs w:val="26"/>
        </w:rPr>
      </w:pPr>
      <w:r>
        <w:br w:type="page"/>
      </w:r>
    </w:p>
    <w:p w14:paraId="6E7F9FE0" w14:textId="79B4FD79" w:rsidR="00C01FAC" w:rsidRPr="00E91607" w:rsidRDefault="00C01FAC" w:rsidP="00C01FAC">
      <w:pPr>
        <w:pStyle w:val="MpirisTitel2"/>
      </w:pPr>
      <w:r>
        <w:lastRenderedPageBreak/>
        <w:pict w14:anchorId="6D3D94BA">
          <v:rect id="_x0000_i1037" style="width:0;height:1.5pt" o:hralign="center" o:hrstd="t" o:hr="t" fillcolor="#a0a0a0" stroked="f"/>
        </w:pict>
      </w:r>
    </w:p>
    <w:p w14:paraId="31253B67" w14:textId="77777777" w:rsidR="00C01FAC" w:rsidRDefault="00C01FAC" w:rsidP="00C01FAC">
      <w:pPr>
        <w:pStyle w:val="MpirisTitel2"/>
        <w:rPr>
          <w:b/>
          <w:bCs/>
        </w:rPr>
      </w:pPr>
      <w:r>
        <w:rPr>
          <w:b/>
          <w:bCs/>
        </w:rPr>
        <w:t>7</w:t>
      </w:r>
      <w:r w:rsidRPr="00E91607">
        <w:rPr>
          <w:b/>
          <w:bCs/>
        </w:rPr>
        <w:t xml:space="preserve">. </w:t>
      </w:r>
      <w:r>
        <w:rPr>
          <w:b/>
          <w:bCs/>
        </w:rPr>
        <w:t>Slot en bedanking</w:t>
      </w:r>
    </w:p>
    <w:p w14:paraId="7C64AEF6" w14:textId="77777777" w:rsidR="00C01FAC" w:rsidRPr="00C653A7" w:rsidRDefault="00C01FAC" w:rsidP="00C01FAC">
      <w:pPr>
        <w:pStyle w:val="MpirisTitel2"/>
      </w:pPr>
      <w:r w:rsidRPr="00C653A7">
        <w:t xml:space="preserve">Dit was mijn laatste vraag. Hartelijk dank voor uw medewerking. We zullen uw input samen met die van andere geïnterviewden verwerken </w:t>
      </w:r>
      <w:r>
        <w:t>in onze analyse. Ik wens u intussen een fijne dag verder.</w:t>
      </w:r>
    </w:p>
    <w:p w14:paraId="7660738B" w14:textId="77777777" w:rsidR="00C01FAC" w:rsidRPr="002943F6" w:rsidRDefault="00C01FAC" w:rsidP="00C01FAC">
      <w:pPr>
        <w:pStyle w:val="MpirisTitel2"/>
      </w:pPr>
    </w:p>
    <w:sectPr w:rsidR="00C01FAC" w:rsidRPr="002943F6">
      <w:headerReference w:type="default" r:id="rId10"/>
      <w:foot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E85D6" w14:textId="77777777" w:rsidR="00E91607" w:rsidRDefault="00E91607" w:rsidP="00F92F08">
      <w:pPr>
        <w:spacing w:after="0" w:line="240" w:lineRule="auto"/>
      </w:pPr>
      <w:r>
        <w:separator/>
      </w:r>
    </w:p>
  </w:endnote>
  <w:endnote w:type="continuationSeparator" w:id="0">
    <w:p w14:paraId="487F269F" w14:textId="77777777" w:rsidR="00E91607" w:rsidRDefault="00E91607" w:rsidP="00F92F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06003" w14:textId="77777777" w:rsidR="00F92F08" w:rsidRDefault="00F92F08">
    <w:pPr>
      <w:pStyle w:val="Voettekst"/>
    </w:pPr>
    <w:r>
      <w:t>__________________________________________________________________________________</w:t>
    </w:r>
  </w:p>
  <w:p w14:paraId="6E6010AE" w14:textId="77777777" w:rsidR="00750207" w:rsidRPr="00EF2203" w:rsidRDefault="00EF2203" w:rsidP="00EF2203">
    <w:pPr>
      <w:pStyle w:val="Voettekst"/>
      <w:jc w:val="right"/>
      <w:rPr>
        <w:rFonts w:ascii="Lucida Sans Unicode" w:hAnsi="Lucida Sans Unicode" w:cs="Lucida Sans Unicode"/>
        <w:sz w:val="16"/>
        <w:szCs w:val="16"/>
      </w:rPr>
    </w:pPr>
    <w:r w:rsidRPr="00EF2203">
      <w:rPr>
        <w:rFonts w:ascii="Lucida Sans Unicode" w:hAnsi="Lucida Sans Unicode" w:cs="Lucida Sans Unicode"/>
        <w:sz w:val="16"/>
        <w:szCs w:val="16"/>
      </w:rPr>
      <w:fldChar w:fldCharType="begin"/>
    </w:r>
    <w:r w:rsidRPr="00EF2203">
      <w:rPr>
        <w:rFonts w:ascii="Lucida Sans Unicode" w:hAnsi="Lucida Sans Unicode" w:cs="Lucida Sans Unicode"/>
        <w:sz w:val="16"/>
        <w:szCs w:val="16"/>
      </w:rPr>
      <w:instrText xml:space="preserve"> PAGE   \* MERGEFORMAT </w:instrText>
    </w:r>
    <w:r w:rsidRPr="00EF2203">
      <w:rPr>
        <w:rFonts w:ascii="Lucida Sans Unicode" w:hAnsi="Lucida Sans Unicode" w:cs="Lucida Sans Unicode"/>
        <w:sz w:val="16"/>
        <w:szCs w:val="16"/>
      </w:rPr>
      <w:fldChar w:fldCharType="separate"/>
    </w:r>
    <w:r w:rsidR="00896DB5">
      <w:rPr>
        <w:rFonts w:ascii="Lucida Sans Unicode" w:hAnsi="Lucida Sans Unicode" w:cs="Lucida Sans Unicode"/>
        <w:noProof/>
        <w:sz w:val="16"/>
        <w:szCs w:val="16"/>
      </w:rPr>
      <w:t>1</w:t>
    </w:r>
    <w:r w:rsidRPr="00EF2203">
      <w:rPr>
        <w:rFonts w:ascii="Lucida Sans Unicode" w:hAnsi="Lucida Sans Unicode" w:cs="Lucida Sans Unicode"/>
        <w:sz w:val="16"/>
        <w:szCs w:val="16"/>
      </w:rPr>
      <w:fldChar w:fldCharType="end"/>
    </w:r>
    <w:r w:rsidRPr="00EF2203">
      <w:rPr>
        <w:rFonts w:ascii="Lucida Sans Unicode" w:hAnsi="Lucida Sans Unicode" w:cs="Lucida Sans Unicode"/>
        <w:sz w:val="16"/>
        <w:szCs w:val="16"/>
      </w:rPr>
      <w:t>/</w:t>
    </w:r>
    <w:r w:rsidRPr="00EF2203">
      <w:rPr>
        <w:rFonts w:ascii="Lucida Sans Unicode" w:hAnsi="Lucida Sans Unicode" w:cs="Lucida Sans Unicode"/>
        <w:sz w:val="16"/>
        <w:szCs w:val="16"/>
      </w:rPr>
      <w:fldChar w:fldCharType="begin"/>
    </w:r>
    <w:r w:rsidRPr="00EF2203">
      <w:rPr>
        <w:rFonts w:ascii="Lucida Sans Unicode" w:hAnsi="Lucida Sans Unicode" w:cs="Lucida Sans Unicode"/>
        <w:sz w:val="16"/>
        <w:szCs w:val="16"/>
      </w:rPr>
      <w:instrText xml:space="preserve"> NUMPAGES   \* MERGEFORMAT </w:instrText>
    </w:r>
    <w:r w:rsidRPr="00EF2203">
      <w:rPr>
        <w:rFonts w:ascii="Lucida Sans Unicode" w:hAnsi="Lucida Sans Unicode" w:cs="Lucida Sans Unicode"/>
        <w:sz w:val="16"/>
        <w:szCs w:val="16"/>
      </w:rPr>
      <w:fldChar w:fldCharType="separate"/>
    </w:r>
    <w:r w:rsidR="00896DB5">
      <w:rPr>
        <w:rFonts w:ascii="Lucida Sans Unicode" w:hAnsi="Lucida Sans Unicode" w:cs="Lucida Sans Unicode"/>
        <w:noProof/>
        <w:sz w:val="16"/>
        <w:szCs w:val="16"/>
      </w:rPr>
      <w:t>1</w:t>
    </w:r>
    <w:r w:rsidRPr="00EF2203">
      <w:rPr>
        <w:rFonts w:ascii="Lucida Sans Unicode" w:hAnsi="Lucida Sans Unicode" w:cs="Lucida Sans Unicod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DA79E" w14:textId="77777777" w:rsidR="00E91607" w:rsidRDefault="00E91607" w:rsidP="00F92F08">
      <w:pPr>
        <w:spacing w:after="0" w:line="240" w:lineRule="auto"/>
      </w:pPr>
      <w:r>
        <w:separator/>
      </w:r>
    </w:p>
  </w:footnote>
  <w:footnote w:type="continuationSeparator" w:id="0">
    <w:p w14:paraId="6CC63291" w14:textId="77777777" w:rsidR="00E91607" w:rsidRDefault="00E91607" w:rsidP="00F92F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861DE" w14:textId="77777777" w:rsidR="00750207" w:rsidRPr="00F92F08" w:rsidRDefault="00750207" w:rsidP="00750207">
    <w:pPr>
      <w:pStyle w:val="Kop1"/>
      <w:spacing w:before="0" w:line="240" w:lineRule="auto"/>
      <w:rPr>
        <w:rFonts w:ascii="Lucida Sans Unicode" w:hAnsi="Lucida Sans Unicode" w:cs="Lucida Sans Unicode"/>
        <w:sz w:val="52"/>
        <w:szCs w:val="52"/>
        <w:lang w:val="en-GB"/>
      </w:rPr>
    </w:pPr>
    <w:r w:rsidRPr="00F92F08">
      <w:rPr>
        <w:rFonts w:ascii="Lucida Sans Unicode" w:hAnsi="Lucida Sans Unicode" w:cs="Lucida Sans Unicode"/>
        <w:noProof/>
        <w:sz w:val="52"/>
        <w:szCs w:val="52"/>
        <w:lang w:val="en-GB"/>
      </w:rPr>
      <w:drawing>
        <wp:anchor distT="0" distB="0" distL="114300" distR="114300" simplePos="0" relativeHeight="251659264" behindDoc="0" locked="0" layoutInCell="1" allowOverlap="0" wp14:anchorId="75F2CFC0" wp14:editId="7F18DEA6">
          <wp:simplePos x="0" y="0"/>
          <wp:positionH relativeFrom="column">
            <wp:posOffset>3678555</wp:posOffset>
          </wp:positionH>
          <wp:positionV relativeFrom="paragraph">
            <wp:posOffset>41910</wp:posOffset>
          </wp:positionV>
          <wp:extent cx="2152800" cy="417600"/>
          <wp:effectExtent l="0" t="0" r="0" b="1905"/>
          <wp:wrapNone/>
          <wp:docPr id="2" name="Afbeelding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Quote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52800" cy="41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F92F08">
      <w:rPr>
        <w:rFonts w:ascii="Lucida Sans Unicode" w:hAnsi="Lucida Sans Unicode" w:cs="Lucida Sans Unicode"/>
        <w:sz w:val="52"/>
        <w:szCs w:val="52"/>
        <w:lang w:val="en-GB"/>
      </w:rPr>
      <w:t>Mpiris</w:t>
    </w:r>
  </w:p>
  <w:p w14:paraId="49BF44EF" w14:textId="77777777" w:rsidR="00750207" w:rsidRDefault="00750207">
    <w:pPr>
      <w:pStyle w:val="Koptekst"/>
    </w:pPr>
  </w:p>
  <w:p w14:paraId="49C46302" w14:textId="77777777" w:rsidR="00750207" w:rsidRDefault="00750207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81CE2"/>
    <w:multiLevelType w:val="multilevel"/>
    <w:tmpl w:val="A71ED5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472380"/>
    <w:multiLevelType w:val="multilevel"/>
    <w:tmpl w:val="3200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26157"/>
    <w:multiLevelType w:val="multilevel"/>
    <w:tmpl w:val="16E229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43782"/>
    <w:multiLevelType w:val="multilevel"/>
    <w:tmpl w:val="B074EA0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0B031542"/>
    <w:multiLevelType w:val="multilevel"/>
    <w:tmpl w:val="5F8E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9455CD"/>
    <w:multiLevelType w:val="multilevel"/>
    <w:tmpl w:val="C1E6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674BA"/>
    <w:multiLevelType w:val="multilevel"/>
    <w:tmpl w:val="BF049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45189A"/>
    <w:multiLevelType w:val="multilevel"/>
    <w:tmpl w:val="21EA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0D2474"/>
    <w:multiLevelType w:val="multilevel"/>
    <w:tmpl w:val="6A70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D96F55"/>
    <w:multiLevelType w:val="multilevel"/>
    <w:tmpl w:val="CF18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1B1BAD"/>
    <w:multiLevelType w:val="multilevel"/>
    <w:tmpl w:val="56D0F99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1" w15:restartNumberingAfterBreak="0">
    <w:nsid w:val="36BF0E48"/>
    <w:multiLevelType w:val="multilevel"/>
    <w:tmpl w:val="0DF4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A516B6"/>
    <w:multiLevelType w:val="hybridMultilevel"/>
    <w:tmpl w:val="55B68C54"/>
    <w:lvl w:ilvl="0" w:tplc="F1D04BDA">
      <w:start w:val="6"/>
      <w:numFmt w:val="bullet"/>
      <w:lvlText w:val="-"/>
      <w:lvlJc w:val="left"/>
      <w:pPr>
        <w:ind w:left="440" w:hanging="360"/>
      </w:pPr>
      <w:rPr>
        <w:rFonts w:ascii="Lucida Sans Unicode" w:eastAsiaTheme="majorEastAsia" w:hAnsi="Lucida Sans Unicode" w:cs="Lucida Sans Unicode" w:hint="default"/>
      </w:rPr>
    </w:lvl>
    <w:lvl w:ilvl="1" w:tplc="08130003" w:tentative="1">
      <w:start w:val="1"/>
      <w:numFmt w:val="bullet"/>
      <w:lvlText w:val="o"/>
      <w:lvlJc w:val="left"/>
      <w:pPr>
        <w:ind w:left="116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188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60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32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04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476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48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200" w:hanging="360"/>
      </w:pPr>
      <w:rPr>
        <w:rFonts w:ascii="Wingdings" w:hAnsi="Wingdings" w:hint="default"/>
      </w:rPr>
    </w:lvl>
  </w:abstractNum>
  <w:abstractNum w:abstractNumId="13" w15:restartNumberingAfterBreak="0">
    <w:nsid w:val="3EC009F3"/>
    <w:multiLevelType w:val="multilevel"/>
    <w:tmpl w:val="E440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D063CF"/>
    <w:multiLevelType w:val="multilevel"/>
    <w:tmpl w:val="89BA4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142AB7"/>
    <w:multiLevelType w:val="multilevel"/>
    <w:tmpl w:val="059A68FE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6" w15:restartNumberingAfterBreak="0">
    <w:nsid w:val="3FBF5516"/>
    <w:multiLevelType w:val="multilevel"/>
    <w:tmpl w:val="680046F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417F5DDC"/>
    <w:multiLevelType w:val="multilevel"/>
    <w:tmpl w:val="2A242A8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9120C8"/>
    <w:multiLevelType w:val="multilevel"/>
    <w:tmpl w:val="BC4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8E7152"/>
    <w:multiLevelType w:val="multilevel"/>
    <w:tmpl w:val="30DA6C1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D92F06"/>
    <w:multiLevelType w:val="multilevel"/>
    <w:tmpl w:val="69961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E04F5D"/>
    <w:multiLevelType w:val="multilevel"/>
    <w:tmpl w:val="E78E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6B163C"/>
    <w:multiLevelType w:val="multilevel"/>
    <w:tmpl w:val="7172C19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06272E0"/>
    <w:multiLevelType w:val="multilevel"/>
    <w:tmpl w:val="B1BE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39236D"/>
    <w:multiLevelType w:val="multilevel"/>
    <w:tmpl w:val="7FD4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C91436"/>
    <w:multiLevelType w:val="multilevel"/>
    <w:tmpl w:val="1D88730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D525C19"/>
    <w:multiLevelType w:val="multilevel"/>
    <w:tmpl w:val="EEA6E5A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295822"/>
    <w:multiLevelType w:val="multilevel"/>
    <w:tmpl w:val="A418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AA4F17"/>
    <w:multiLevelType w:val="multilevel"/>
    <w:tmpl w:val="F998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9B2FDE"/>
    <w:multiLevelType w:val="hybridMultilevel"/>
    <w:tmpl w:val="0C6604EA"/>
    <w:lvl w:ilvl="0" w:tplc="0813000F">
      <w:start w:val="1"/>
      <w:numFmt w:val="decimal"/>
      <w:lvlText w:val="%1."/>
      <w:lvlJc w:val="left"/>
      <w:pPr>
        <w:ind w:left="1440" w:hanging="360"/>
      </w:pPr>
    </w:lvl>
    <w:lvl w:ilvl="1" w:tplc="08130019" w:tentative="1">
      <w:start w:val="1"/>
      <w:numFmt w:val="lowerLetter"/>
      <w:lvlText w:val="%2."/>
      <w:lvlJc w:val="left"/>
      <w:pPr>
        <w:ind w:left="2160" w:hanging="360"/>
      </w:pPr>
    </w:lvl>
    <w:lvl w:ilvl="2" w:tplc="0813001B" w:tentative="1">
      <w:start w:val="1"/>
      <w:numFmt w:val="lowerRoman"/>
      <w:lvlText w:val="%3."/>
      <w:lvlJc w:val="right"/>
      <w:pPr>
        <w:ind w:left="2880" w:hanging="180"/>
      </w:pPr>
    </w:lvl>
    <w:lvl w:ilvl="3" w:tplc="0813000F" w:tentative="1">
      <w:start w:val="1"/>
      <w:numFmt w:val="decimal"/>
      <w:lvlText w:val="%4."/>
      <w:lvlJc w:val="left"/>
      <w:pPr>
        <w:ind w:left="3600" w:hanging="360"/>
      </w:pPr>
    </w:lvl>
    <w:lvl w:ilvl="4" w:tplc="08130019" w:tentative="1">
      <w:start w:val="1"/>
      <w:numFmt w:val="lowerLetter"/>
      <w:lvlText w:val="%5."/>
      <w:lvlJc w:val="left"/>
      <w:pPr>
        <w:ind w:left="4320" w:hanging="360"/>
      </w:pPr>
    </w:lvl>
    <w:lvl w:ilvl="5" w:tplc="0813001B" w:tentative="1">
      <w:start w:val="1"/>
      <w:numFmt w:val="lowerRoman"/>
      <w:lvlText w:val="%6."/>
      <w:lvlJc w:val="right"/>
      <w:pPr>
        <w:ind w:left="5040" w:hanging="180"/>
      </w:pPr>
    </w:lvl>
    <w:lvl w:ilvl="6" w:tplc="0813000F" w:tentative="1">
      <w:start w:val="1"/>
      <w:numFmt w:val="decimal"/>
      <w:lvlText w:val="%7."/>
      <w:lvlJc w:val="left"/>
      <w:pPr>
        <w:ind w:left="5760" w:hanging="360"/>
      </w:pPr>
    </w:lvl>
    <w:lvl w:ilvl="7" w:tplc="08130019" w:tentative="1">
      <w:start w:val="1"/>
      <w:numFmt w:val="lowerLetter"/>
      <w:lvlText w:val="%8."/>
      <w:lvlJc w:val="left"/>
      <w:pPr>
        <w:ind w:left="6480" w:hanging="360"/>
      </w:pPr>
    </w:lvl>
    <w:lvl w:ilvl="8" w:tplc="0813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28E0FE7"/>
    <w:multiLevelType w:val="multilevel"/>
    <w:tmpl w:val="3A1803E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1" w15:restartNumberingAfterBreak="0">
    <w:nsid w:val="77A71229"/>
    <w:multiLevelType w:val="multilevel"/>
    <w:tmpl w:val="8C3C8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B1372F"/>
    <w:multiLevelType w:val="multilevel"/>
    <w:tmpl w:val="95C078F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B8C6F9A"/>
    <w:multiLevelType w:val="multilevel"/>
    <w:tmpl w:val="80FE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8F2869"/>
    <w:multiLevelType w:val="multilevel"/>
    <w:tmpl w:val="3BC8B66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5" w15:restartNumberingAfterBreak="0">
    <w:nsid w:val="7FB4615E"/>
    <w:multiLevelType w:val="multilevel"/>
    <w:tmpl w:val="6174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BA4C3F"/>
    <w:multiLevelType w:val="multilevel"/>
    <w:tmpl w:val="8984F00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3717029">
    <w:abstractNumId w:val="31"/>
  </w:num>
  <w:num w:numId="2" w16cid:durableId="849875903">
    <w:abstractNumId w:val="8"/>
  </w:num>
  <w:num w:numId="3" w16cid:durableId="1580366159">
    <w:abstractNumId w:val="13"/>
  </w:num>
  <w:num w:numId="4" w16cid:durableId="91823969">
    <w:abstractNumId w:val="6"/>
  </w:num>
  <w:num w:numId="5" w16cid:durableId="1116750220">
    <w:abstractNumId w:val="1"/>
  </w:num>
  <w:num w:numId="6" w16cid:durableId="266500097">
    <w:abstractNumId w:val="28"/>
  </w:num>
  <w:num w:numId="7" w16cid:durableId="655497323">
    <w:abstractNumId w:val="4"/>
  </w:num>
  <w:num w:numId="8" w16cid:durableId="902565483">
    <w:abstractNumId w:val="35"/>
  </w:num>
  <w:num w:numId="9" w16cid:durableId="2133358177">
    <w:abstractNumId w:val="24"/>
  </w:num>
  <w:num w:numId="10" w16cid:durableId="1975789390">
    <w:abstractNumId w:val="9"/>
  </w:num>
  <w:num w:numId="11" w16cid:durableId="1313097255">
    <w:abstractNumId w:val="14"/>
  </w:num>
  <w:num w:numId="12" w16cid:durableId="463356561">
    <w:abstractNumId w:val="2"/>
  </w:num>
  <w:num w:numId="13" w16cid:durableId="322392757">
    <w:abstractNumId w:val="32"/>
  </w:num>
  <w:num w:numId="14" w16cid:durableId="1446269078">
    <w:abstractNumId w:val="17"/>
  </w:num>
  <w:num w:numId="15" w16cid:durableId="712196292">
    <w:abstractNumId w:val="19"/>
  </w:num>
  <w:num w:numId="16" w16cid:durableId="1541242105">
    <w:abstractNumId w:val="30"/>
  </w:num>
  <w:num w:numId="17" w16cid:durableId="916791924">
    <w:abstractNumId w:val="16"/>
  </w:num>
  <w:num w:numId="18" w16cid:durableId="2114470767">
    <w:abstractNumId w:val="34"/>
  </w:num>
  <w:num w:numId="19" w16cid:durableId="1337078318">
    <w:abstractNumId w:val="10"/>
  </w:num>
  <w:num w:numId="20" w16cid:durableId="67269173">
    <w:abstractNumId w:val="15"/>
  </w:num>
  <w:num w:numId="21" w16cid:durableId="561991571">
    <w:abstractNumId w:val="20"/>
  </w:num>
  <w:num w:numId="22" w16cid:durableId="1204829661">
    <w:abstractNumId w:val="0"/>
  </w:num>
  <w:num w:numId="23" w16cid:durableId="74056081">
    <w:abstractNumId w:val="36"/>
  </w:num>
  <w:num w:numId="24" w16cid:durableId="1189106805">
    <w:abstractNumId w:val="22"/>
  </w:num>
  <w:num w:numId="25" w16cid:durableId="1105031137">
    <w:abstractNumId w:val="25"/>
  </w:num>
  <w:num w:numId="26" w16cid:durableId="1955747658">
    <w:abstractNumId w:val="26"/>
  </w:num>
  <w:num w:numId="27" w16cid:durableId="1675105380">
    <w:abstractNumId w:val="11"/>
  </w:num>
  <w:num w:numId="28" w16cid:durableId="1808626145">
    <w:abstractNumId w:val="27"/>
  </w:num>
  <w:num w:numId="29" w16cid:durableId="1641616987">
    <w:abstractNumId w:val="5"/>
  </w:num>
  <w:num w:numId="30" w16cid:durableId="836844152">
    <w:abstractNumId w:val="23"/>
  </w:num>
  <w:num w:numId="31" w16cid:durableId="954335565">
    <w:abstractNumId w:val="18"/>
  </w:num>
  <w:num w:numId="32" w16cid:durableId="1609389863">
    <w:abstractNumId w:val="7"/>
  </w:num>
  <w:num w:numId="33" w16cid:durableId="1774786427">
    <w:abstractNumId w:val="21"/>
  </w:num>
  <w:num w:numId="34" w16cid:durableId="1944680248">
    <w:abstractNumId w:val="33"/>
  </w:num>
  <w:num w:numId="35" w16cid:durableId="231087428">
    <w:abstractNumId w:val="29"/>
  </w:num>
  <w:num w:numId="36" w16cid:durableId="272903437">
    <w:abstractNumId w:val="12"/>
  </w:num>
  <w:num w:numId="37" w16cid:durableId="9656233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attachedTemplate r:id="rId1"/>
  <w:defaultTabStop w:val="708"/>
  <w:hyphenationZone w:val="425"/>
  <w:characterSpacingControl w:val="doNotCompress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607"/>
    <w:rsid w:val="00024312"/>
    <w:rsid w:val="0006426F"/>
    <w:rsid w:val="0007287E"/>
    <w:rsid w:val="000E4AB1"/>
    <w:rsid w:val="000F51DC"/>
    <w:rsid w:val="001231AA"/>
    <w:rsid w:val="00181AE3"/>
    <w:rsid w:val="001A3BEE"/>
    <w:rsid w:val="001C6184"/>
    <w:rsid w:val="001C77C5"/>
    <w:rsid w:val="00216C3F"/>
    <w:rsid w:val="00231D96"/>
    <w:rsid w:val="00240188"/>
    <w:rsid w:val="002943F6"/>
    <w:rsid w:val="002C0753"/>
    <w:rsid w:val="002C07FE"/>
    <w:rsid w:val="002E52F7"/>
    <w:rsid w:val="002E5966"/>
    <w:rsid w:val="002F3055"/>
    <w:rsid w:val="003131FF"/>
    <w:rsid w:val="00334DC1"/>
    <w:rsid w:val="0037002A"/>
    <w:rsid w:val="00392B60"/>
    <w:rsid w:val="003A603D"/>
    <w:rsid w:val="003C096D"/>
    <w:rsid w:val="003E6810"/>
    <w:rsid w:val="00415009"/>
    <w:rsid w:val="00475355"/>
    <w:rsid w:val="00481C11"/>
    <w:rsid w:val="004B4572"/>
    <w:rsid w:val="004D2CFD"/>
    <w:rsid w:val="004E4228"/>
    <w:rsid w:val="00561D76"/>
    <w:rsid w:val="00596FF2"/>
    <w:rsid w:val="005C2E5F"/>
    <w:rsid w:val="006233F0"/>
    <w:rsid w:val="006523B6"/>
    <w:rsid w:val="006727FC"/>
    <w:rsid w:val="00683829"/>
    <w:rsid w:val="00684F5F"/>
    <w:rsid w:val="006E3618"/>
    <w:rsid w:val="0073623F"/>
    <w:rsid w:val="00743072"/>
    <w:rsid w:val="00750207"/>
    <w:rsid w:val="00790506"/>
    <w:rsid w:val="007C24AC"/>
    <w:rsid w:val="00827BE4"/>
    <w:rsid w:val="00833676"/>
    <w:rsid w:val="00896DB5"/>
    <w:rsid w:val="008C0CAD"/>
    <w:rsid w:val="008E025B"/>
    <w:rsid w:val="008F2626"/>
    <w:rsid w:val="009419F7"/>
    <w:rsid w:val="00992437"/>
    <w:rsid w:val="009B5AA4"/>
    <w:rsid w:val="00A3682C"/>
    <w:rsid w:val="00A72453"/>
    <w:rsid w:val="00B52839"/>
    <w:rsid w:val="00B755E1"/>
    <w:rsid w:val="00B90F83"/>
    <w:rsid w:val="00B922A0"/>
    <w:rsid w:val="00BA5F51"/>
    <w:rsid w:val="00BB0920"/>
    <w:rsid w:val="00BE70B1"/>
    <w:rsid w:val="00C01FAC"/>
    <w:rsid w:val="00C56822"/>
    <w:rsid w:val="00C630FA"/>
    <w:rsid w:val="00C6425F"/>
    <w:rsid w:val="00CC7A94"/>
    <w:rsid w:val="00CF4528"/>
    <w:rsid w:val="00D747A9"/>
    <w:rsid w:val="00D81A18"/>
    <w:rsid w:val="00E01A65"/>
    <w:rsid w:val="00E60D83"/>
    <w:rsid w:val="00E91607"/>
    <w:rsid w:val="00EA491F"/>
    <w:rsid w:val="00ED2CC3"/>
    <w:rsid w:val="00EF2203"/>
    <w:rsid w:val="00F129C1"/>
    <w:rsid w:val="00F34E6B"/>
    <w:rsid w:val="00F353F2"/>
    <w:rsid w:val="00F929F1"/>
    <w:rsid w:val="00F92F08"/>
    <w:rsid w:val="00FE1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1"/>
    <o:shapelayout v:ext="edit">
      <o:idmap v:ext="edit" data="2"/>
    </o:shapelayout>
  </w:shapeDefaults>
  <w:decimalSymbol w:val=","/>
  <w:listSeparator w:val=";"/>
  <w14:docId w14:val="5FBCF8E7"/>
  <w15:chartTrackingRefBased/>
  <w15:docId w15:val="{C285D90A-5D73-451F-9A89-ED197931E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EF2203"/>
  </w:style>
  <w:style w:type="paragraph" w:styleId="Kop1">
    <w:name w:val="heading 1"/>
    <w:basedOn w:val="Standaard"/>
    <w:next w:val="Standaard"/>
    <w:link w:val="Kop1Char"/>
    <w:uiPriority w:val="9"/>
    <w:qFormat/>
    <w:rsid w:val="00F92F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EF220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F92F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tekst">
    <w:name w:val="header"/>
    <w:basedOn w:val="Standaard"/>
    <w:link w:val="KoptekstChar"/>
    <w:uiPriority w:val="99"/>
    <w:unhideWhenUsed/>
    <w:rsid w:val="00F92F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F92F08"/>
  </w:style>
  <w:style w:type="paragraph" w:styleId="Voettekst">
    <w:name w:val="footer"/>
    <w:basedOn w:val="Standaard"/>
    <w:link w:val="VoettekstChar"/>
    <w:uiPriority w:val="99"/>
    <w:unhideWhenUsed/>
    <w:rsid w:val="00F92F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F92F08"/>
  </w:style>
  <w:style w:type="paragraph" w:customStyle="1" w:styleId="MpirisBroodtekst">
    <w:name w:val="Mpiris Broodtekst"/>
    <w:basedOn w:val="Standaard"/>
    <w:qFormat/>
    <w:rsid w:val="00EF2203"/>
    <w:pPr>
      <w:spacing w:line="240" w:lineRule="auto"/>
    </w:pPr>
    <w:rPr>
      <w:rFonts w:ascii="Lucida Sans Unicode" w:hAnsi="Lucida Sans Unicode" w:cs="Lucida Sans Unicode"/>
      <w:color w:val="818181"/>
    </w:rPr>
  </w:style>
  <w:style w:type="paragraph" w:customStyle="1" w:styleId="MpirisTitel1">
    <w:name w:val="Mpiris Titel1"/>
    <w:basedOn w:val="Kop1"/>
    <w:qFormat/>
    <w:rsid w:val="00EF2203"/>
    <w:rPr>
      <w:rFonts w:ascii="Lucida Sans Unicode" w:hAnsi="Lucida Sans Unicode"/>
      <w:color w:val="2888BD"/>
    </w:rPr>
  </w:style>
  <w:style w:type="character" w:customStyle="1" w:styleId="Kop2Char">
    <w:name w:val="Kop 2 Char"/>
    <w:basedOn w:val="Standaardalinea-lettertype"/>
    <w:link w:val="Kop2"/>
    <w:uiPriority w:val="9"/>
    <w:rsid w:val="00EF220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MpirisTitel2">
    <w:name w:val="Mpiris Titel2"/>
    <w:basedOn w:val="Kop2"/>
    <w:qFormat/>
    <w:rsid w:val="00EF2203"/>
    <w:rPr>
      <w:rFonts w:ascii="Lucida Sans Unicode" w:hAnsi="Lucida Sans Unicode"/>
      <w:color w:val="auto"/>
    </w:rPr>
  </w:style>
  <w:style w:type="character" w:styleId="Hyperlink">
    <w:name w:val="Hyperlink"/>
    <w:basedOn w:val="Standaardalinea-lettertype"/>
    <w:uiPriority w:val="99"/>
    <w:semiHidden/>
    <w:unhideWhenUsed/>
    <w:rsid w:val="002E596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hanDesseyn\OneDrive%20-%20Mpiris%20bvba\Documenten\Aangepaste%20Office-sjablonen\Nota%2020170818.dotx" TargetMode="Externa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efa701-f1fd-4c7f-b7ae-7f31c238e7bd">
      <Terms xmlns="http://schemas.microsoft.com/office/infopath/2007/PartnerControls"/>
    </lcf76f155ced4ddcb4097134ff3c332f>
    <TaxCatchAll xmlns="bf885e7a-8e00-46e3-8548-2b049e17bb47" xsi:nil="true"/>
    <MediaLengthInSeconds xmlns="51efa701-f1fd-4c7f-b7ae-7f31c238e7bd" xsi:nil="true"/>
    <SharedWithUsers xmlns="bf885e7a-8e00-46e3-8548-2b049e17bb47">
      <UserInfo>
        <DisplayName/>
        <AccountId xsi:nil="true"/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3643551D3FF844AB26517DB6A6A6FB" ma:contentTypeVersion="17" ma:contentTypeDescription="Create a new document." ma:contentTypeScope="" ma:versionID="0d9aab6d1a68caa640ab502b6de3343a">
  <xsd:schema xmlns:xsd="http://www.w3.org/2001/XMLSchema" xmlns:xs="http://www.w3.org/2001/XMLSchema" xmlns:p="http://schemas.microsoft.com/office/2006/metadata/properties" xmlns:ns2="51efa701-f1fd-4c7f-b7ae-7f31c238e7bd" xmlns:ns3="bf885e7a-8e00-46e3-8548-2b049e17bb47" targetNamespace="http://schemas.microsoft.com/office/2006/metadata/properties" ma:root="true" ma:fieldsID="c7a5f222df505129c27a171a17981cc3" ns2:_="" ns3:_="">
    <xsd:import namespace="51efa701-f1fd-4c7f-b7ae-7f31c238e7bd"/>
    <xsd:import namespace="bf885e7a-8e00-46e3-8548-2b049e17bb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efa701-f1fd-4c7f-b7ae-7f31c238e7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953da5f-6514-4ade-b6d3-af25f36def1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885e7a-8e00-46e3-8548-2b049e17bb4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08ed2ec-262b-4e40-b9c0-091d97a5f872}" ma:internalName="TaxCatchAll" ma:showField="CatchAllData" ma:web="bf885e7a-8e00-46e3-8548-2b049e17bb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6FE66FE-924B-4341-8BD5-48FA1F85E8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01B435F-D744-4063-9997-B0B4C25D138F}">
  <ds:schemaRefs>
    <ds:schemaRef ds:uri="http://schemas.microsoft.com/office/2006/metadata/properties"/>
    <ds:schemaRef ds:uri="http://schemas.microsoft.com/office/infopath/2007/PartnerControls"/>
    <ds:schemaRef ds:uri="51efa701-f1fd-4c7f-b7ae-7f31c238e7bd"/>
    <ds:schemaRef ds:uri="bf885e7a-8e00-46e3-8548-2b049e17bb47"/>
  </ds:schemaRefs>
</ds:datastoreItem>
</file>

<file path=customXml/itemProps3.xml><?xml version="1.0" encoding="utf-8"?>
<ds:datastoreItem xmlns:ds="http://schemas.openxmlformats.org/officeDocument/2006/customXml" ds:itemID="{F7D7DB27-5D4A-42D4-A0AA-A10A614594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efa701-f1fd-4c7f-b7ae-7f31c238e7bd"/>
    <ds:schemaRef ds:uri="bf885e7a-8e00-46e3-8548-2b049e17bb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Nota 20170818</Template>
  <TotalTime>0</TotalTime>
  <Pages>8</Pages>
  <Words>928</Words>
  <Characters>5110</Characters>
  <Application>Microsoft Office Word</Application>
  <DocSecurity>0</DocSecurity>
  <Lines>42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Desseyn</dc:creator>
  <cp:keywords/>
  <dc:description/>
  <cp:lastModifiedBy>Johan Desseyn</cp:lastModifiedBy>
  <cp:revision>67</cp:revision>
  <cp:lastPrinted>2025-09-22T09:10:00Z</cp:lastPrinted>
  <dcterms:created xsi:type="dcterms:W3CDTF">2025-09-22T09:26:00Z</dcterms:created>
  <dcterms:modified xsi:type="dcterms:W3CDTF">2025-09-22T14:15:00Z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0x010100BB3643551D3FF844AB26517DB6A6A6FB</vt:lpwstr>
  </property>
  <property fmtid="{D5CDD505-2E9C-101B-9397-08002B2CF9AE}" pid="3" name="Order">
    <vt:r8>261500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xd_Signature">
    <vt:bool>false</vt:bool>
  </property>
</Properties>
</file>